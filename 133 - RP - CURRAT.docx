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5EEE3B36"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670AA9">
        <w:rPr>
          <w:noProof/>
        </w:rPr>
        <w:t>01.05.2024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C9D2808" w14:textId="128FD6C6" w:rsidR="003157BE"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451656" w:history="1">
        <w:r w:rsidR="003157BE" w:rsidRPr="00395107">
          <w:rPr>
            <w:rStyle w:val="Lienhypertexte"/>
            <w:noProof/>
          </w:rPr>
          <w:t>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Introduction</w:t>
        </w:r>
        <w:r w:rsidR="003157BE">
          <w:rPr>
            <w:noProof/>
            <w:webHidden/>
          </w:rPr>
          <w:tab/>
        </w:r>
        <w:r w:rsidR="003157BE">
          <w:rPr>
            <w:noProof/>
            <w:webHidden/>
          </w:rPr>
          <w:fldChar w:fldCharType="begin"/>
        </w:r>
        <w:r w:rsidR="003157BE">
          <w:rPr>
            <w:noProof/>
            <w:webHidden/>
          </w:rPr>
          <w:instrText xml:space="preserve"> PAGEREF _Toc165451656 \h </w:instrText>
        </w:r>
        <w:r w:rsidR="003157BE">
          <w:rPr>
            <w:noProof/>
            <w:webHidden/>
          </w:rPr>
        </w:r>
        <w:r w:rsidR="003157BE">
          <w:rPr>
            <w:noProof/>
            <w:webHidden/>
          </w:rPr>
          <w:fldChar w:fldCharType="separate"/>
        </w:r>
        <w:r w:rsidR="003157BE">
          <w:rPr>
            <w:noProof/>
            <w:webHidden/>
          </w:rPr>
          <w:t>3</w:t>
        </w:r>
        <w:r w:rsidR="003157BE">
          <w:rPr>
            <w:noProof/>
            <w:webHidden/>
          </w:rPr>
          <w:fldChar w:fldCharType="end"/>
        </w:r>
      </w:hyperlink>
    </w:p>
    <w:p w14:paraId="741585FB" w14:textId="7DD6BA99"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57" w:history="1">
        <w:r w:rsidR="003157BE" w:rsidRPr="00395107">
          <w:rPr>
            <w:rStyle w:val="Lienhypertexte"/>
            <w:noProof/>
          </w:rPr>
          <w:t>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Tests technologiques selon les exercices</w:t>
        </w:r>
        <w:r w:rsidR="003157BE">
          <w:rPr>
            <w:noProof/>
            <w:webHidden/>
          </w:rPr>
          <w:tab/>
        </w:r>
        <w:r w:rsidR="003157BE">
          <w:rPr>
            <w:noProof/>
            <w:webHidden/>
          </w:rPr>
          <w:fldChar w:fldCharType="begin"/>
        </w:r>
        <w:r w:rsidR="003157BE">
          <w:rPr>
            <w:noProof/>
            <w:webHidden/>
          </w:rPr>
          <w:instrText xml:space="preserve"> PAGEREF _Toc165451657 \h </w:instrText>
        </w:r>
        <w:r w:rsidR="003157BE">
          <w:rPr>
            <w:noProof/>
            <w:webHidden/>
          </w:rPr>
        </w:r>
        <w:r w:rsidR="003157BE">
          <w:rPr>
            <w:noProof/>
            <w:webHidden/>
          </w:rPr>
          <w:fldChar w:fldCharType="separate"/>
        </w:r>
        <w:r w:rsidR="003157BE">
          <w:rPr>
            <w:noProof/>
            <w:webHidden/>
          </w:rPr>
          <w:t>4</w:t>
        </w:r>
        <w:r w:rsidR="003157BE">
          <w:rPr>
            <w:noProof/>
            <w:webHidden/>
          </w:rPr>
          <w:fldChar w:fldCharType="end"/>
        </w:r>
      </w:hyperlink>
    </w:p>
    <w:p w14:paraId="78C1EE88" w14:textId="395624F5"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58" w:history="1">
        <w:r w:rsidR="003157BE" w:rsidRPr="00395107">
          <w:rPr>
            <w:rStyle w:val="Lienhypertexte"/>
            <w:noProof/>
          </w:rPr>
          <w:t>2.1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Installation et Hello World</w:t>
        </w:r>
        <w:r w:rsidR="003157BE">
          <w:rPr>
            <w:noProof/>
            <w:webHidden/>
          </w:rPr>
          <w:tab/>
        </w:r>
        <w:r w:rsidR="003157BE">
          <w:rPr>
            <w:noProof/>
            <w:webHidden/>
          </w:rPr>
          <w:fldChar w:fldCharType="begin"/>
        </w:r>
        <w:r w:rsidR="003157BE">
          <w:rPr>
            <w:noProof/>
            <w:webHidden/>
          </w:rPr>
          <w:instrText xml:space="preserve"> PAGEREF _Toc165451658 \h </w:instrText>
        </w:r>
        <w:r w:rsidR="003157BE">
          <w:rPr>
            <w:noProof/>
            <w:webHidden/>
          </w:rPr>
        </w:r>
        <w:r w:rsidR="003157BE">
          <w:rPr>
            <w:noProof/>
            <w:webHidden/>
          </w:rPr>
          <w:fldChar w:fldCharType="separate"/>
        </w:r>
        <w:r w:rsidR="003157BE">
          <w:rPr>
            <w:noProof/>
            <w:webHidden/>
          </w:rPr>
          <w:t>4</w:t>
        </w:r>
        <w:r w:rsidR="003157BE">
          <w:rPr>
            <w:noProof/>
            <w:webHidden/>
          </w:rPr>
          <w:fldChar w:fldCharType="end"/>
        </w:r>
      </w:hyperlink>
    </w:p>
    <w:p w14:paraId="42E8DD74" w14:textId="6360ACBC" w:rsidR="003157BE" w:rsidRDefault="00EB4AE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59" w:history="1">
        <w:r w:rsidR="003157BE" w:rsidRPr="00395107">
          <w:rPr>
            <w:rStyle w:val="Lienhypertexte"/>
            <w:noProof/>
          </w:rPr>
          <w:t>2.1.1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_Toc165451659 \h </w:instrText>
        </w:r>
        <w:r w:rsidR="003157BE">
          <w:rPr>
            <w:noProof/>
            <w:webHidden/>
          </w:rPr>
        </w:r>
        <w:r w:rsidR="003157BE">
          <w:rPr>
            <w:noProof/>
            <w:webHidden/>
          </w:rPr>
          <w:fldChar w:fldCharType="separate"/>
        </w:r>
        <w:r w:rsidR="003157BE">
          <w:rPr>
            <w:noProof/>
            <w:webHidden/>
          </w:rPr>
          <w:t>5</w:t>
        </w:r>
        <w:r w:rsidR="003157BE">
          <w:rPr>
            <w:noProof/>
            <w:webHidden/>
          </w:rPr>
          <w:fldChar w:fldCharType="end"/>
        </w:r>
      </w:hyperlink>
    </w:p>
    <w:p w14:paraId="7A848354" w14:textId="0A47B7B9"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0" w:history="1">
        <w:r w:rsidR="003157BE" w:rsidRPr="00395107">
          <w:rPr>
            <w:rStyle w:val="Lienhypertexte"/>
            <w:noProof/>
          </w:rPr>
          <w:t>2.2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Conteneurisation</w:t>
        </w:r>
        <w:r w:rsidR="003157BE">
          <w:rPr>
            <w:noProof/>
            <w:webHidden/>
          </w:rPr>
          <w:tab/>
        </w:r>
        <w:r w:rsidR="003157BE">
          <w:rPr>
            <w:noProof/>
            <w:webHidden/>
          </w:rPr>
          <w:fldChar w:fldCharType="begin"/>
        </w:r>
        <w:r w:rsidR="003157BE">
          <w:rPr>
            <w:noProof/>
            <w:webHidden/>
          </w:rPr>
          <w:instrText xml:space="preserve"> PAGEREF _Toc165451660 \h </w:instrText>
        </w:r>
        <w:r w:rsidR="003157BE">
          <w:rPr>
            <w:noProof/>
            <w:webHidden/>
          </w:rPr>
        </w:r>
        <w:r w:rsidR="003157BE">
          <w:rPr>
            <w:noProof/>
            <w:webHidden/>
          </w:rPr>
          <w:fldChar w:fldCharType="separate"/>
        </w:r>
        <w:r w:rsidR="003157BE">
          <w:rPr>
            <w:noProof/>
            <w:webHidden/>
          </w:rPr>
          <w:t>6</w:t>
        </w:r>
        <w:r w:rsidR="003157BE">
          <w:rPr>
            <w:noProof/>
            <w:webHidden/>
          </w:rPr>
          <w:fldChar w:fldCharType="end"/>
        </w:r>
      </w:hyperlink>
    </w:p>
    <w:p w14:paraId="48AF25B3" w14:textId="3EF2832E" w:rsidR="003157BE" w:rsidRDefault="00EB4AE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1" w:history="1">
        <w:r w:rsidR="003157BE" w:rsidRPr="00395107">
          <w:rPr>
            <w:rStyle w:val="Lienhypertexte"/>
            <w:noProof/>
          </w:rPr>
          <w:t>2.2.1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_Toc165451661 \h </w:instrText>
        </w:r>
        <w:r w:rsidR="003157BE">
          <w:rPr>
            <w:noProof/>
            <w:webHidden/>
          </w:rPr>
        </w:r>
        <w:r w:rsidR="003157BE">
          <w:rPr>
            <w:noProof/>
            <w:webHidden/>
          </w:rPr>
          <w:fldChar w:fldCharType="separate"/>
        </w:r>
        <w:r w:rsidR="003157BE">
          <w:rPr>
            <w:noProof/>
            <w:webHidden/>
          </w:rPr>
          <w:t>7</w:t>
        </w:r>
        <w:r w:rsidR="003157BE">
          <w:rPr>
            <w:noProof/>
            <w:webHidden/>
          </w:rPr>
          <w:fldChar w:fldCharType="end"/>
        </w:r>
      </w:hyperlink>
    </w:p>
    <w:p w14:paraId="02462B5C" w14:textId="72012201"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2" w:history="1">
        <w:r w:rsidR="003157BE" w:rsidRPr="00395107">
          <w:rPr>
            <w:rStyle w:val="Lienhypertexte"/>
            <w:noProof/>
          </w:rPr>
          <w:t>2.3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Création d'un projet Spring Boot</w:t>
        </w:r>
        <w:r w:rsidR="003157BE">
          <w:rPr>
            <w:noProof/>
            <w:webHidden/>
          </w:rPr>
          <w:tab/>
        </w:r>
        <w:r w:rsidR="003157BE">
          <w:rPr>
            <w:noProof/>
            <w:webHidden/>
          </w:rPr>
          <w:fldChar w:fldCharType="begin"/>
        </w:r>
        <w:r w:rsidR="003157BE">
          <w:rPr>
            <w:noProof/>
            <w:webHidden/>
          </w:rPr>
          <w:instrText xml:space="preserve"> PAGEREF _Toc165451662 \h </w:instrText>
        </w:r>
        <w:r w:rsidR="003157BE">
          <w:rPr>
            <w:noProof/>
            <w:webHidden/>
          </w:rPr>
        </w:r>
        <w:r w:rsidR="003157BE">
          <w:rPr>
            <w:noProof/>
            <w:webHidden/>
          </w:rPr>
          <w:fldChar w:fldCharType="separate"/>
        </w:r>
        <w:r w:rsidR="003157BE">
          <w:rPr>
            <w:noProof/>
            <w:webHidden/>
          </w:rPr>
          <w:t>8</w:t>
        </w:r>
        <w:r w:rsidR="003157BE">
          <w:rPr>
            <w:noProof/>
            <w:webHidden/>
          </w:rPr>
          <w:fldChar w:fldCharType="end"/>
        </w:r>
      </w:hyperlink>
    </w:p>
    <w:p w14:paraId="58FA080A" w14:textId="598F084A"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3" w:history="1">
        <w:r w:rsidR="003157BE" w:rsidRPr="00395107">
          <w:rPr>
            <w:rStyle w:val="Lienhypertexte"/>
            <w:noProof/>
          </w:rPr>
          <w:t>2.4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JDBC</w:t>
        </w:r>
        <w:r w:rsidR="003157BE">
          <w:rPr>
            <w:noProof/>
            <w:webHidden/>
          </w:rPr>
          <w:tab/>
        </w:r>
        <w:r w:rsidR="003157BE">
          <w:rPr>
            <w:noProof/>
            <w:webHidden/>
          </w:rPr>
          <w:fldChar w:fldCharType="begin"/>
        </w:r>
        <w:r w:rsidR="003157BE">
          <w:rPr>
            <w:noProof/>
            <w:webHidden/>
          </w:rPr>
          <w:instrText xml:space="preserve"> PAGEREF _Toc165451663 \h </w:instrText>
        </w:r>
        <w:r w:rsidR="003157BE">
          <w:rPr>
            <w:noProof/>
            <w:webHidden/>
          </w:rPr>
        </w:r>
        <w:r w:rsidR="003157BE">
          <w:rPr>
            <w:noProof/>
            <w:webHidden/>
          </w:rPr>
          <w:fldChar w:fldCharType="separate"/>
        </w:r>
        <w:r w:rsidR="003157BE">
          <w:rPr>
            <w:noProof/>
            <w:webHidden/>
          </w:rPr>
          <w:t>10</w:t>
        </w:r>
        <w:r w:rsidR="003157BE">
          <w:rPr>
            <w:noProof/>
            <w:webHidden/>
          </w:rPr>
          <w:fldChar w:fldCharType="end"/>
        </w:r>
      </w:hyperlink>
    </w:p>
    <w:p w14:paraId="0B135A81" w14:textId="1713F4FB"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4" w:history="1">
        <w:r w:rsidR="003157BE" w:rsidRPr="00395107">
          <w:rPr>
            <w:rStyle w:val="Lienhypertexte"/>
            <w:noProof/>
          </w:rPr>
          <w:t>2.5</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JPA</w:t>
        </w:r>
        <w:r w:rsidR="003157BE">
          <w:rPr>
            <w:noProof/>
            <w:webHidden/>
          </w:rPr>
          <w:tab/>
        </w:r>
        <w:r w:rsidR="003157BE">
          <w:rPr>
            <w:noProof/>
            <w:webHidden/>
          </w:rPr>
          <w:fldChar w:fldCharType="begin"/>
        </w:r>
        <w:r w:rsidR="003157BE">
          <w:rPr>
            <w:noProof/>
            <w:webHidden/>
          </w:rPr>
          <w:instrText xml:space="preserve"> PAGEREF _Toc165451664 \h </w:instrText>
        </w:r>
        <w:r w:rsidR="003157BE">
          <w:rPr>
            <w:noProof/>
            <w:webHidden/>
          </w:rPr>
        </w:r>
        <w:r w:rsidR="003157BE">
          <w:rPr>
            <w:noProof/>
            <w:webHidden/>
          </w:rPr>
          <w:fldChar w:fldCharType="separate"/>
        </w:r>
        <w:r w:rsidR="003157BE">
          <w:rPr>
            <w:noProof/>
            <w:webHidden/>
          </w:rPr>
          <w:t>13</w:t>
        </w:r>
        <w:r w:rsidR="003157BE">
          <w:rPr>
            <w:noProof/>
            <w:webHidden/>
          </w:rPr>
          <w:fldChar w:fldCharType="end"/>
        </w:r>
      </w:hyperlink>
    </w:p>
    <w:p w14:paraId="0083BC71" w14:textId="2DD2D6D2" w:rsidR="003157BE" w:rsidRDefault="00EB4AE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5" w:history="1">
        <w:r w:rsidR="003157BE" w:rsidRPr="00395107">
          <w:rPr>
            <w:rStyle w:val="Lienhypertexte"/>
            <w:noProof/>
          </w:rPr>
          <w:t>2.5.1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_Toc165451665 \h </w:instrText>
        </w:r>
        <w:r w:rsidR="003157BE">
          <w:rPr>
            <w:noProof/>
            <w:webHidden/>
          </w:rPr>
        </w:r>
        <w:r w:rsidR="003157BE">
          <w:rPr>
            <w:noProof/>
            <w:webHidden/>
          </w:rPr>
          <w:fldChar w:fldCharType="separate"/>
        </w:r>
        <w:r w:rsidR="003157BE">
          <w:rPr>
            <w:noProof/>
            <w:webHidden/>
          </w:rPr>
          <w:t>15</w:t>
        </w:r>
        <w:r w:rsidR="003157BE">
          <w:rPr>
            <w:noProof/>
            <w:webHidden/>
          </w:rPr>
          <w:fldChar w:fldCharType="end"/>
        </w:r>
      </w:hyperlink>
    </w:p>
    <w:p w14:paraId="58E0E9A8" w14:textId="11A67B6B"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6" w:history="1">
        <w:r w:rsidR="003157BE" w:rsidRPr="00395107">
          <w:rPr>
            <w:rStyle w:val="Lienhypertexte"/>
            <w:noProof/>
          </w:rPr>
          <w:t>2.6</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Connexion à la DB JPA avec DTO</w:t>
        </w:r>
        <w:r w:rsidR="003157BE">
          <w:rPr>
            <w:noProof/>
            <w:webHidden/>
          </w:rPr>
          <w:tab/>
        </w:r>
        <w:r w:rsidR="003157BE">
          <w:rPr>
            <w:noProof/>
            <w:webHidden/>
          </w:rPr>
          <w:fldChar w:fldCharType="begin"/>
        </w:r>
        <w:r w:rsidR="003157BE">
          <w:rPr>
            <w:noProof/>
            <w:webHidden/>
          </w:rPr>
          <w:instrText xml:space="preserve"> PAGEREF _Toc165451666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4770AB1F" w14:textId="16584BEA" w:rsidR="003157BE" w:rsidRDefault="00EB4AE6">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451667" w:history="1">
        <w:r w:rsidR="003157BE" w:rsidRPr="00395107">
          <w:rPr>
            <w:rStyle w:val="Lienhypertexte"/>
            <w:noProof/>
          </w:rPr>
          <w:t>2.6.1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Questions</w:t>
        </w:r>
        <w:r w:rsidR="003157BE">
          <w:rPr>
            <w:noProof/>
            <w:webHidden/>
          </w:rPr>
          <w:tab/>
        </w:r>
        <w:r w:rsidR="003157BE">
          <w:rPr>
            <w:noProof/>
            <w:webHidden/>
          </w:rPr>
          <w:fldChar w:fldCharType="begin"/>
        </w:r>
        <w:r w:rsidR="003157BE">
          <w:rPr>
            <w:noProof/>
            <w:webHidden/>
          </w:rPr>
          <w:instrText xml:space="preserve"> PAGEREF _Toc165451667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4861A871" w14:textId="6D5A7DF7"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8" w:history="1">
        <w:r w:rsidR="003157BE" w:rsidRPr="00395107">
          <w:rPr>
            <w:rStyle w:val="Lienhypertexte"/>
            <w:noProof/>
          </w:rPr>
          <w:t>2.7</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Gestion des sessions</w:t>
        </w:r>
        <w:r w:rsidR="003157BE">
          <w:rPr>
            <w:noProof/>
            <w:webHidden/>
          </w:rPr>
          <w:tab/>
        </w:r>
        <w:r w:rsidR="003157BE">
          <w:rPr>
            <w:noProof/>
            <w:webHidden/>
          </w:rPr>
          <w:fldChar w:fldCharType="begin"/>
        </w:r>
        <w:r w:rsidR="003157BE">
          <w:rPr>
            <w:noProof/>
            <w:webHidden/>
          </w:rPr>
          <w:instrText xml:space="preserve"> PAGEREF _Toc165451668 \h </w:instrText>
        </w:r>
        <w:r w:rsidR="003157BE">
          <w:rPr>
            <w:noProof/>
            <w:webHidden/>
          </w:rPr>
        </w:r>
        <w:r w:rsidR="003157BE">
          <w:rPr>
            <w:noProof/>
            <w:webHidden/>
          </w:rPr>
          <w:fldChar w:fldCharType="separate"/>
        </w:r>
        <w:r w:rsidR="003157BE">
          <w:rPr>
            <w:noProof/>
            <w:webHidden/>
          </w:rPr>
          <w:t>16</w:t>
        </w:r>
        <w:r w:rsidR="003157BE">
          <w:rPr>
            <w:noProof/>
            <w:webHidden/>
          </w:rPr>
          <w:fldChar w:fldCharType="end"/>
        </w:r>
      </w:hyperlink>
    </w:p>
    <w:p w14:paraId="6587CB45" w14:textId="75BD9602"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69" w:history="1">
        <w:r w:rsidR="003157BE" w:rsidRPr="00395107">
          <w:rPr>
            <w:rStyle w:val="Lienhypertexte"/>
            <w:noProof/>
          </w:rPr>
          <w:t>2.8</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Documentation API avec Swagger</w:t>
        </w:r>
        <w:r w:rsidR="003157BE">
          <w:rPr>
            <w:noProof/>
            <w:webHidden/>
          </w:rPr>
          <w:tab/>
        </w:r>
        <w:r w:rsidR="003157BE">
          <w:rPr>
            <w:noProof/>
            <w:webHidden/>
          </w:rPr>
          <w:fldChar w:fldCharType="begin"/>
        </w:r>
        <w:r w:rsidR="003157BE">
          <w:rPr>
            <w:noProof/>
            <w:webHidden/>
          </w:rPr>
          <w:instrText xml:space="preserve"> PAGEREF _Toc165451669 \h </w:instrText>
        </w:r>
        <w:r w:rsidR="003157BE">
          <w:rPr>
            <w:noProof/>
            <w:webHidden/>
          </w:rPr>
        </w:r>
        <w:r w:rsidR="003157BE">
          <w:rPr>
            <w:noProof/>
            <w:webHidden/>
          </w:rPr>
          <w:fldChar w:fldCharType="separate"/>
        </w:r>
        <w:r w:rsidR="003157BE">
          <w:rPr>
            <w:noProof/>
            <w:webHidden/>
          </w:rPr>
          <w:t>18</w:t>
        </w:r>
        <w:r w:rsidR="003157BE">
          <w:rPr>
            <w:noProof/>
            <w:webHidden/>
          </w:rPr>
          <w:fldChar w:fldCharType="end"/>
        </w:r>
      </w:hyperlink>
    </w:p>
    <w:p w14:paraId="258DF634" w14:textId="1C2FDBB5"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70" w:history="1">
        <w:r w:rsidR="003157BE" w:rsidRPr="00395107">
          <w:rPr>
            <w:rStyle w:val="Lienhypertexte"/>
            <w:noProof/>
          </w:rPr>
          <w:t>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Projet</w:t>
        </w:r>
        <w:r w:rsidR="003157BE">
          <w:rPr>
            <w:noProof/>
            <w:webHidden/>
          </w:rPr>
          <w:tab/>
        </w:r>
        <w:r w:rsidR="003157BE">
          <w:rPr>
            <w:noProof/>
            <w:webHidden/>
          </w:rPr>
          <w:fldChar w:fldCharType="begin"/>
        </w:r>
        <w:r w:rsidR="003157BE">
          <w:rPr>
            <w:noProof/>
            <w:webHidden/>
          </w:rPr>
          <w:instrText xml:space="preserve"> PAGEREF _Toc165451670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522ADE17" w14:textId="75641BC8"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1" w:history="1">
        <w:r w:rsidR="003157BE" w:rsidRPr="00395107">
          <w:rPr>
            <w:rStyle w:val="Lienhypertexte"/>
            <w:noProof/>
          </w:rPr>
          <w:t>3.1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Description</w:t>
        </w:r>
        <w:r w:rsidR="003157BE">
          <w:rPr>
            <w:noProof/>
            <w:webHidden/>
          </w:rPr>
          <w:tab/>
        </w:r>
        <w:r w:rsidR="003157BE">
          <w:rPr>
            <w:noProof/>
            <w:webHidden/>
          </w:rPr>
          <w:fldChar w:fldCharType="begin"/>
        </w:r>
        <w:r w:rsidR="003157BE">
          <w:rPr>
            <w:noProof/>
            <w:webHidden/>
          </w:rPr>
          <w:instrText xml:space="preserve"> PAGEREF _Toc165451671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5196F0D8" w14:textId="0284D424"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2" w:history="1">
        <w:r w:rsidR="003157BE" w:rsidRPr="00395107">
          <w:rPr>
            <w:rStyle w:val="Lienhypertexte"/>
            <w:noProof/>
          </w:rPr>
          <w:t>3.2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Projet mis sur Dockerhub</w:t>
        </w:r>
        <w:r w:rsidR="003157BE">
          <w:rPr>
            <w:noProof/>
            <w:webHidden/>
          </w:rPr>
          <w:tab/>
        </w:r>
        <w:r w:rsidR="003157BE">
          <w:rPr>
            <w:noProof/>
            <w:webHidden/>
          </w:rPr>
          <w:fldChar w:fldCharType="begin"/>
        </w:r>
        <w:r w:rsidR="003157BE">
          <w:rPr>
            <w:noProof/>
            <w:webHidden/>
          </w:rPr>
          <w:instrText xml:space="preserve"> PAGEREF _Toc165451672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26A27C2A" w14:textId="11F78F55"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3" w:history="1">
        <w:r w:rsidR="003157BE" w:rsidRPr="00395107">
          <w:rPr>
            <w:rStyle w:val="Lienhypertexte"/>
            <w:noProof/>
          </w:rPr>
          <w:t>3.3</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Créer la DB sur le serveur Docker</w:t>
        </w:r>
        <w:r w:rsidR="003157BE">
          <w:rPr>
            <w:noProof/>
            <w:webHidden/>
          </w:rPr>
          <w:tab/>
        </w:r>
        <w:r w:rsidR="003157BE">
          <w:rPr>
            <w:noProof/>
            <w:webHidden/>
          </w:rPr>
          <w:fldChar w:fldCharType="begin"/>
        </w:r>
        <w:r w:rsidR="003157BE">
          <w:rPr>
            <w:noProof/>
            <w:webHidden/>
          </w:rPr>
          <w:instrText xml:space="preserve"> PAGEREF _Toc165451673 \h </w:instrText>
        </w:r>
        <w:r w:rsidR="003157BE">
          <w:rPr>
            <w:noProof/>
            <w:webHidden/>
          </w:rPr>
        </w:r>
        <w:r w:rsidR="003157BE">
          <w:rPr>
            <w:noProof/>
            <w:webHidden/>
          </w:rPr>
          <w:fldChar w:fldCharType="separate"/>
        </w:r>
        <w:r w:rsidR="003157BE">
          <w:rPr>
            <w:noProof/>
            <w:webHidden/>
          </w:rPr>
          <w:t>19</w:t>
        </w:r>
        <w:r w:rsidR="003157BE">
          <w:rPr>
            <w:noProof/>
            <w:webHidden/>
          </w:rPr>
          <w:fldChar w:fldCharType="end"/>
        </w:r>
      </w:hyperlink>
    </w:p>
    <w:p w14:paraId="42822E1A" w14:textId="3BF23E5A"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4" w:history="1">
        <w:r w:rsidR="003157BE" w:rsidRPr="00395107">
          <w:rPr>
            <w:rStyle w:val="Lienhypertexte"/>
            <w:noProof/>
            <w:lang w:val="de-CH"/>
          </w:rPr>
          <w:t>3.4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lang w:val="de-CH"/>
          </w:rPr>
          <w:t>Heberger API Rest sur Serveur Docker (et DB)</w:t>
        </w:r>
        <w:r w:rsidR="003157BE">
          <w:rPr>
            <w:noProof/>
            <w:webHidden/>
          </w:rPr>
          <w:tab/>
        </w:r>
        <w:r w:rsidR="003157BE">
          <w:rPr>
            <w:noProof/>
            <w:webHidden/>
          </w:rPr>
          <w:fldChar w:fldCharType="begin"/>
        </w:r>
        <w:r w:rsidR="003157BE">
          <w:rPr>
            <w:noProof/>
            <w:webHidden/>
          </w:rPr>
          <w:instrText xml:space="preserve"> PAGEREF _Toc165451674 \h </w:instrText>
        </w:r>
        <w:r w:rsidR="003157BE">
          <w:rPr>
            <w:noProof/>
            <w:webHidden/>
          </w:rPr>
        </w:r>
        <w:r w:rsidR="003157BE">
          <w:rPr>
            <w:noProof/>
            <w:webHidden/>
          </w:rPr>
          <w:fldChar w:fldCharType="separate"/>
        </w:r>
        <w:r w:rsidR="003157BE">
          <w:rPr>
            <w:noProof/>
            <w:webHidden/>
          </w:rPr>
          <w:t>20</w:t>
        </w:r>
        <w:r w:rsidR="003157BE">
          <w:rPr>
            <w:noProof/>
            <w:webHidden/>
          </w:rPr>
          <w:fldChar w:fldCharType="end"/>
        </w:r>
      </w:hyperlink>
    </w:p>
    <w:p w14:paraId="172F62EE" w14:textId="2FB2048B"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75" w:history="1">
        <w:r w:rsidR="003157BE" w:rsidRPr="00395107">
          <w:rPr>
            <w:rStyle w:val="Lienhypertexte"/>
            <w:noProof/>
          </w:rPr>
          <w:t>4</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Bases de données</w:t>
        </w:r>
        <w:r w:rsidR="003157BE">
          <w:rPr>
            <w:noProof/>
            <w:webHidden/>
          </w:rPr>
          <w:tab/>
        </w:r>
        <w:r w:rsidR="003157BE">
          <w:rPr>
            <w:noProof/>
            <w:webHidden/>
          </w:rPr>
          <w:fldChar w:fldCharType="begin"/>
        </w:r>
        <w:r w:rsidR="003157BE">
          <w:rPr>
            <w:noProof/>
            <w:webHidden/>
          </w:rPr>
          <w:instrText xml:space="preserve"> PAGEREF _Toc165451675 \h </w:instrText>
        </w:r>
        <w:r w:rsidR="003157BE">
          <w:rPr>
            <w:noProof/>
            <w:webHidden/>
          </w:rPr>
        </w:r>
        <w:r w:rsidR="003157BE">
          <w:rPr>
            <w:noProof/>
            <w:webHidden/>
          </w:rPr>
          <w:fldChar w:fldCharType="separate"/>
        </w:r>
        <w:r w:rsidR="003157BE">
          <w:rPr>
            <w:noProof/>
            <w:webHidden/>
          </w:rPr>
          <w:t>22</w:t>
        </w:r>
        <w:r w:rsidR="003157BE">
          <w:rPr>
            <w:noProof/>
            <w:webHidden/>
          </w:rPr>
          <w:fldChar w:fldCharType="end"/>
        </w:r>
      </w:hyperlink>
    </w:p>
    <w:p w14:paraId="0FF302E1" w14:textId="34584AE5"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6" w:history="1">
        <w:r w:rsidR="003157BE" w:rsidRPr="00395107">
          <w:rPr>
            <w:rStyle w:val="Lienhypertexte"/>
            <w:noProof/>
          </w:rPr>
          <w:t>4.1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Modèles WorkBench MySQL</w:t>
        </w:r>
        <w:r w:rsidR="003157BE">
          <w:rPr>
            <w:noProof/>
            <w:webHidden/>
          </w:rPr>
          <w:tab/>
        </w:r>
        <w:r w:rsidR="003157BE">
          <w:rPr>
            <w:noProof/>
            <w:webHidden/>
          </w:rPr>
          <w:fldChar w:fldCharType="begin"/>
        </w:r>
        <w:r w:rsidR="003157BE">
          <w:rPr>
            <w:noProof/>
            <w:webHidden/>
          </w:rPr>
          <w:instrText xml:space="preserve"> PAGEREF _Toc165451676 \h </w:instrText>
        </w:r>
        <w:r w:rsidR="003157BE">
          <w:rPr>
            <w:noProof/>
            <w:webHidden/>
          </w:rPr>
        </w:r>
        <w:r w:rsidR="003157BE">
          <w:rPr>
            <w:noProof/>
            <w:webHidden/>
          </w:rPr>
          <w:fldChar w:fldCharType="separate"/>
        </w:r>
        <w:r w:rsidR="003157BE">
          <w:rPr>
            <w:noProof/>
            <w:webHidden/>
          </w:rPr>
          <w:t>22</w:t>
        </w:r>
        <w:r w:rsidR="003157BE">
          <w:rPr>
            <w:noProof/>
            <w:webHidden/>
          </w:rPr>
          <w:fldChar w:fldCharType="end"/>
        </w:r>
      </w:hyperlink>
    </w:p>
    <w:p w14:paraId="78C230FA" w14:textId="454ECF9B"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77" w:history="1">
        <w:r w:rsidR="003157BE" w:rsidRPr="00395107">
          <w:rPr>
            <w:rStyle w:val="Lienhypertexte"/>
            <w:noProof/>
          </w:rPr>
          <w:t>5</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des applications &lt;Le client Ap1&gt; et &lt;Le client Ap2&gt;</w:t>
        </w:r>
        <w:r w:rsidR="003157BE">
          <w:rPr>
            <w:noProof/>
            <w:webHidden/>
          </w:rPr>
          <w:tab/>
        </w:r>
        <w:r w:rsidR="003157BE">
          <w:rPr>
            <w:noProof/>
            <w:webHidden/>
          </w:rPr>
          <w:fldChar w:fldCharType="begin"/>
        </w:r>
        <w:r w:rsidR="003157BE">
          <w:rPr>
            <w:noProof/>
            <w:webHidden/>
          </w:rPr>
          <w:instrText xml:space="preserve"> PAGEREF _Toc165451677 \h </w:instrText>
        </w:r>
        <w:r w:rsidR="003157BE">
          <w:rPr>
            <w:noProof/>
            <w:webHidden/>
          </w:rPr>
        </w:r>
        <w:r w:rsidR="003157BE">
          <w:rPr>
            <w:noProof/>
            <w:webHidden/>
          </w:rPr>
          <w:fldChar w:fldCharType="separate"/>
        </w:r>
        <w:r w:rsidR="003157BE">
          <w:rPr>
            <w:noProof/>
            <w:webHidden/>
          </w:rPr>
          <w:t>23</w:t>
        </w:r>
        <w:r w:rsidR="003157BE">
          <w:rPr>
            <w:noProof/>
            <w:webHidden/>
          </w:rPr>
          <w:fldChar w:fldCharType="end"/>
        </w:r>
      </w:hyperlink>
    </w:p>
    <w:p w14:paraId="4CDDCC59" w14:textId="513A93D9"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78" w:history="1">
        <w:r w:rsidR="003157BE" w:rsidRPr="00395107">
          <w:rPr>
            <w:rStyle w:val="Lienhypertexte"/>
            <w:noProof/>
          </w:rPr>
          <w:t>5.1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client</w:t>
        </w:r>
        <w:r w:rsidR="003157BE">
          <w:rPr>
            <w:noProof/>
            <w:webHidden/>
          </w:rPr>
          <w:tab/>
        </w:r>
        <w:r w:rsidR="003157BE">
          <w:rPr>
            <w:noProof/>
            <w:webHidden/>
          </w:rPr>
          <w:fldChar w:fldCharType="begin"/>
        </w:r>
        <w:r w:rsidR="003157BE">
          <w:rPr>
            <w:noProof/>
            <w:webHidden/>
          </w:rPr>
          <w:instrText xml:space="preserve"> PAGEREF _Toc165451678 \h </w:instrText>
        </w:r>
        <w:r w:rsidR="003157BE">
          <w:rPr>
            <w:noProof/>
            <w:webHidden/>
          </w:rPr>
        </w:r>
        <w:r w:rsidR="003157BE">
          <w:rPr>
            <w:noProof/>
            <w:webHidden/>
          </w:rPr>
          <w:fldChar w:fldCharType="separate"/>
        </w:r>
        <w:r w:rsidR="003157BE">
          <w:rPr>
            <w:noProof/>
            <w:webHidden/>
          </w:rPr>
          <w:t>23</w:t>
        </w:r>
        <w:r w:rsidR="003157BE">
          <w:rPr>
            <w:noProof/>
            <w:webHidden/>
          </w:rPr>
          <w:fldChar w:fldCharType="end"/>
        </w:r>
      </w:hyperlink>
    </w:p>
    <w:p w14:paraId="73F550F7" w14:textId="4C9A738A"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79" w:history="1">
        <w:r w:rsidR="003157BE" w:rsidRPr="00395107">
          <w:rPr>
            <w:rStyle w:val="Lienhypertexte"/>
            <w:noProof/>
          </w:rPr>
          <w:t>6</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 l'application &lt;API Gateway&gt;</w:t>
        </w:r>
        <w:r w:rsidR="003157BE">
          <w:rPr>
            <w:noProof/>
            <w:webHidden/>
          </w:rPr>
          <w:tab/>
        </w:r>
        <w:r w:rsidR="003157BE">
          <w:rPr>
            <w:noProof/>
            <w:webHidden/>
          </w:rPr>
          <w:fldChar w:fldCharType="begin"/>
        </w:r>
        <w:r w:rsidR="003157BE">
          <w:rPr>
            <w:noProof/>
            <w:webHidden/>
          </w:rPr>
          <w:instrText xml:space="preserve"> PAGEREF _Toc165451679 \h </w:instrText>
        </w:r>
        <w:r w:rsidR="003157BE">
          <w:rPr>
            <w:noProof/>
            <w:webHidden/>
          </w:rPr>
        </w:r>
        <w:r w:rsidR="003157BE">
          <w:rPr>
            <w:noProof/>
            <w:webHidden/>
          </w:rPr>
          <w:fldChar w:fldCharType="separate"/>
        </w:r>
        <w:r w:rsidR="003157BE">
          <w:rPr>
            <w:noProof/>
            <w:webHidden/>
          </w:rPr>
          <w:t>24</w:t>
        </w:r>
        <w:r w:rsidR="003157BE">
          <w:rPr>
            <w:noProof/>
            <w:webHidden/>
          </w:rPr>
          <w:fldChar w:fldCharType="end"/>
        </w:r>
      </w:hyperlink>
    </w:p>
    <w:p w14:paraId="252FFD62" w14:textId="6C984763"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0" w:history="1">
        <w:r w:rsidR="003157BE" w:rsidRPr="00395107">
          <w:rPr>
            <w:rStyle w:val="Lienhypertexte"/>
            <w:noProof/>
          </w:rPr>
          <w:t>6.1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APIGateway</w:t>
        </w:r>
        <w:r w:rsidR="003157BE">
          <w:rPr>
            <w:noProof/>
            <w:webHidden/>
          </w:rPr>
          <w:tab/>
        </w:r>
        <w:r w:rsidR="003157BE">
          <w:rPr>
            <w:noProof/>
            <w:webHidden/>
          </w:rPr>
          <w:fldChar w:fldCharType="begin"/>
        </w:r>
        <w:r w:rsidR="003157BE">
          <w:rPr>
            <w:noProof/>
            <w:webHidden/>
          </w:rPr>
          <w:instrText xml:space="preserve"> PAGEREF _Toc165451680 \h </w:instrText>
        </w:r>
        <w:r w:rsidR="003157BE">
          <w:rPr>
            <w:noProof/>
            <w:webHidden/>
          </w:rPr>
        </w:r>
        <w:r w:rsidR="003157BE">
          <w:rPr>
            <w:noProof/>
            <w:webHidden/>
          </w:rPr>
          <w:fldChar w:fldCharType="separate"/>
        </w:r>
        <w:r w:rsidR="003157BE">
          <w:rPr>
            <w:noProof/>
            <w:webHidden/>
          </w:rPr>
          <w:t>24</w:t>
        </w:r>
        <w:r w:rsidR="003157BE">
          <w:rPr>
            <w:noProof/>
            <w:webHidden/>
          </w:rPr>
          <w:fldChar w:fldCharType="end"/>
        </w:r>
      </w:hyperlink>
    </w:p>
    <w:p w14:paraId="3D185093" w14:textId="4B911F55"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81" w:history="1">
        <w:r w:rsidR="003157BE" w:rsidRPr="00395107">
          <w:rPr>
            <w:rStyle w:val="Lienhypertexte"/>
            <w:noProof/>
          </w:rPr>
          <w:t>7</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Implémentation des applications &lt;API élève1&gt; et &lt;API élève2&gt;</w:t>
        </w:r>
        <w:r w:rsidR="003157BE">
          <w:rPr>
            <w:noProof/>
            <w:webHidden/>
          </w:rPr>
          <w:tab/>
        </w:r>
        <w:r w:rsidR="003157BE">
          <w:rPr>
            <w:noProof/>
            <w:webHidden/>
          </w:rPr>
          <w:fldChar w:fldCharType="begin"/>
        </w:r>
        <w:r w:rsidR="003157BE">
          <w:rPr>
            <w:noProof/>
            <w:webHidden/>
          </w:rPr>
          <w:instrText xml:space="preserve"> PAGEREF _Toc165451681 \h </w:instrText>
        </w:r>
        <w:r w:rsidR="003157BE">
          <w:rPr>
            <w:noProof/>
            <w:webHidden/>
          </w:rPr>
        </w:r>
        <w:r w:rsidR="003157BE">
          <w:rPr>
            <w:noProof/>
            <w:webHidden/>
          </w:rPr>
          <w:fldChar w:fldCharType="separate"/>
        </w:r>
        <w:r w:rsidR="003157BE">
          <w:rPr>
            <w:noProof/>
            <w:webHidden/>
          </w:rPr>
          <w:t>25</w:t>
        </w:r>
        <w:r w:rsidR="003157BE">
          <w:rPr>
            <w:noProof/>
            <w:webHidden/>
          </w:rPr>
          <w:fldChar w:fldCharType="end"/>
        </w:r>
      </w:hyperlink>
    </w:p>
    <w:p w14:paraId="68D7E52D" w14:textId="2E0B6D8B"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2" w:history="1">
        <w:r w:rsidR="003157BE" w:rsidRPr="00395107">
          <w:rPr>
            <w:rStyle w:val="Lienhypertexte"/>
            <w:noProof/>
          </w:rPr>
          <w:t>7.1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Une descente de code de l'API REST</w:t>
        </w:r>
        <w:r w:rsidR="003157BE">
          <w:rPr>
            <w:noProof/>
            <w:webHidden/>
          </w:rPr>
          <w:tab/>
        </w:r>
        <w:r w:rsidR="003157BE">
          <w:rPr>
            <w:noProof/>
            <w:webHidden/>
          </w:rPr>
          <w:fldChar w:fldCharType="begin"/>
        </w:r>
        <w:r w:rsidR="003157BE">
          <w:rPr>
            <w:noProof/>
            <w:webHidden/>
          </w:rPr>
          <w:instrText xml:space="preserve"> PAGEREF _Toc165451682 \h </w:instrText>
        </w:r>
        <w:r w:rsidR="003157BE">
          <w:rPr>
            <w:noProof/>
            <w:webHidden/>
          </w:rPr>
        </w:r>
        <w:r w:rsidR="003157BE">
          <w:rPr>
            <w:noProof/>
            <w:webHidden/>
          </w:rPr>
          <w:fldChar w:fldCharType="separate"/>
        </w:r>
        <w:r w:rsidR="003157BE">
          <w:rPr>
            <w:noProof/>
            <w:webHidden/>
          </w:rPr>
          <w:t>25</w:t>
        </w:r>
        <w:r w:rsidR="003157BE">
          <w:rPr>
            <w:noProof/>
            <w:webHidden/>
          </w:rPr>
          <w:fldChar w:fldCharType="end"/>
        </w:r>
      </w:hyperlink>
    </w:p>
    <w:p w14:paraId="3D7FDE04" w14:textId="24FE0C48"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83" w:history="1">
        <w:r w:rsidR="003157BE" w:rsidRPr="00395107">
          <w:rPr>
            <w:rStyle w:val="Lienhypertexte"/>
            <w:noProof/>
          </w:rPr>
          <w:t>8</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Hébergement</w:t>
        </w:r>
        <w:r w:rsidR="003157BE">
          <w:rPr>
            <w:noProof/>
            <w:webHidden/>
          </w:rPr>
          <w:tab/>
        </w:r>
        <w:r w:rsidR="003157BE">
          <w:rPr>
            <w:noProof/>
            <w:webHidden/>
          </w:rPr>
          <w:fldChar w:fldCharType="begin"/>
        </w:r>
        <w:r w:rsidR="003157BE">
          <w:rPr>
            <w:noProof/>
            <w:webHidden/>
          </w:rPr>
          <w:instrText xml:space="preserve"> PAGEREF _Toc165451683 \h </w:instrText>
        </w:r>
        <w:r w:rsidR="003157BE">
          <w:rPr>
            <w:noProof/>
            <w:webHidden/>
          </w:rPr>
        </w:r>
        <w:r w:rsidR="003157BE">
          <w:rPr>
            <w:noProof/>
            <w:webHidden/>
          </w:rPr>
          <w:fldChar w:fldCharType="separate"/>
        </w:r>
        <w:r w:rsidR="003157BE">
          <w:rPr>
            <w:noProof/>
            <w:webHidden/>
          </w:rPr>
          <w:t>26</w:t>
        </w:r>
        <w:r w:rsidR="003157BE">
          <w:rPr>
            <w:noProof/>
            <w:webHidden/>
          </w:rPr>
          <w:fldChar w:fldCharType="end"/>
        </w:r>
      </w:hyperlink>
    </w:p>
    <w:p w14:paraId="6D752428" w14:textId="70673C7D"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84" w:history="1">
        <w:r w:rsidR="003157BE" w:rsidRPr="00395107">
          <w:rPr>
            <w:rStyle w:val="Lienhypertexte"/>
            <w:noProof/>
          </w:rPr>
          <w:t>9</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Installation du projet complet avec les 5 applications</w:t>
        </w:r>
        <w:r w:rsidR="003157BE">
          <w:rPr>
            <w:noProof/>
            <w:webHidden/>
          </w:rPr>
          <w:tab/>
        </w:r>
        <w:r w:rsidR="003157BE">
          <w:rPr>
            <w:noProof/>
            <w:webHidden/>
          </w:rPr>
          <w:fldChar w:fldCharType="begin"/>
        </w:r>
        <w:r w:rsidR="003157BE">
          <w:rPr>
            <w:noProof/>
            <w:webHidden/>
          </w:rPr>
          <w:instrText xml:space="preserve"> PAGEREF _Toc165451684 \h </w:instrText>
        </w:r>
        <w:r w:rsidR="003157BE">
          <w:rPr>
            <w:noProof/>
            <w:webHidden/>
          </w:rPr>
        </w:r>
        <w:r w:rsidR="003157BE">
          <w:rPr>
            <w:noProof/>
            <w:webHidden/>
          </w:rPr>
          <w:fldChar w:fldCharType="separate"/>
        </w:r>
        <w:r w:rsidR="003157BE">
          <w:rPr>
            <w:noProof/>
            <w:webHidden/>
          </w:rPr>
          <w:t>27</w:t>
        </w:r>
        <w:r w:rsidR="003157BE">
          <w:rPr>
            <w:noProof/>
            <w:webHidden/>
          </w:rPr>
          <w:fldChar w:fldCharType="end"/>
        </w:r>
      </w:hyperlink>
    </w:p>
    <w:p w14:paraId="41F8F12A" w14:textId="78AA164A"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85" w:history="1">
        <w:r w:rsidR="003157BE" w:rsidRPr="00395107">
          <w:rPr>
            <w:rStyle w:val="Lienhypertexte"/>
            <w:noProof/>
          </w:rPr>
          <w:t>10</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Tests de fonctionnement du projet</w:t>
        </w:r>
        <w:r w:rsidR="003157BE">
          <w:rPr>
            <w:noProof/>
            <w:webHidden/>
          </w:rPr>
          <w:tab/>
        </w:r>
        <w:r w:rsidR="003157BE">
          <w:rPr>
            <w:noProof/>
            <w:webHidden/>
          </w:rPr>
          <w:fldChar w:fldCharType="begin"/>
        </w:r>
        <w:r w:rsidR="003157BE">
          <w:rPr>
            <w:noProof/>
            <w:webHidden/>
          </w:rPr>
          <w:instrText xml:space="preserve"> PAGEREF _Toc165451685 \h </w:instrText>
        </w:r>
        <w:r w:rsidR="003157BE">
          <w:rPr>
            <w:noProof/>
            <w:webHidden/>
          </w:rPr>
        </w:r>
        <w:r w:rsidR="003157BE">
          <w:rPr>
            <w:noProof/>
            <w:webHidden/>
          </w:rPr>
          <w:fldChar w:fldCharType="separate"/>
        </w:r>
        <w:r w:rsidR="003157BE">
          <w:rPr>
            <w:noProof/>
            <w:webHidden/>
          </w:rPr>
          <w:t>28</w:t>
        </w:r>
        <w:r w:rsidR="003157BE">
          <w:rPr>
            <w:noProof/>
            <w:webHidden/>
          </w:rPr>
          <w:fldChar w:fldCharType="end"/>
        </w:r>
      </w:hyperlink>
    </w:p>
    <w:p w14:paraId="0648C1FC" w14:textId="046BB6B5"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86" w:history="1">
        <w:r w:rsidR="003157BE" w:rsidRPr="00395107">
          <w:rPr>
            <w:rStyle w:val="Lienhypertexte"/>
            <w:noProof/>
          </w:rPr>
          <w:t>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Auto-évaluations et conclusions</w:t>
        </w:r>
        <w:r w:rsidR="003157BE">
          <w:rPr>
            <w:noProof/>
            <w:webHidden/>
          </w:rPr>
          <w:tab/>
        </w:r>
        <w:r w:rsidR="003157BE">
          <w:rPr>
            <w:noProof/>
            <w:webHidden/>
          </w:rPr>
          <w:fldChar w:fldCharType="begin"/>
        </w:r>
        <w:r w:rsidR="003157BE">
          <w:rPr>
            <w:noProof/>
            <w:webHidden/>
          </w:rPr>
          <w:instrText xml:space="preserve"> PAGEREF _Toc165451686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30469F57" w14:textId="24E8E29C"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7" w:history="1">
        <w:r w:rsidR="003157BE" w:rsidRPr="00395107">
          <w:rPr>
            <w:rStyle w:val="Lienhypertexte"/>
            <w:noProof/>
          </w:rPr>
          <w:t>11.1</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 et conclusion de …</w:t>
        </w:r>
        <w:r w:rsidR="003157BE">
          <w:rPr>
            <w:noProof/>
            <w:webHidden/>
          </w:rPr>
          <w:tab/>
        </w:r>
        <w:r w:rsidR="003157BE">
          <w:rPr>
            <w:noProof/>
            <w:webHidden/>
          </w:rPr>
          <w:fldChar w:fldCharType="begin"/>
        </w:r>
        <w:r w:rsidR="003157BE">
          <w:rPr>
            <w:noProof/>
            <w:webHidden/>
          </w:rPr>
          <w:instrText xml:space="preserve"> PAGEREF _Toc165451687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205B8853" w14:textId="2E9F96B3" w:rsidR="003157BE" w:rsidRDefault="00EB4AE6">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451688" w:history="1">
        <w:r w:rsidR="003157BE" w:rsidRPr="00395107">
          <w:rPr>
            <w:rStyle w:val="Lienhypertexte"/>
            <w:noProof/>
          </w:rPr>
          <w:t>11.2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Auto-évaluation et conclusion de …</w:t>
        </w:r>
        <w:r w:rsidR="003157BE">
          <w:rPr>
            <w:noProof/>
            <w:webHidden/>
          </w:rPr>
          <w:tab/>
        </w:r>
        <w:r w:rsidR="003157BE">
          <w:rPr>
            <w:noProof/>
            <w:webHidden/>
          </w:rPr>
          <w:fldChar w:fldCharType="begin"/>
        </w:r>
        <w:r w:rsidR="003157BE">
          <w:rPr>
            <w:noProof/>
            <w:webHidden/>
          </w:rPr>
          <w:instrText xml:space="preserve"> PAGEREF _Toc165451688 \h </w:instrText>
        </w:r>
        <w:r w:rsidR="003157BE">
          <w:rPr>
            <w:noProof/>
            <w:webHidden/>
          </w:rPr>
        </w:r>
        <w:r w:rsidR="003157BE">
          <w:rPr>
            <w:noProof/>
            <w:webHidden/>
          </w:rPr>
          <w:fldChar w:fldCharType="separate"/>
        </w:r>
        <w:r w:rsidR="003157BE">
          <w:rPr>
            <w:noProof/>
            <w:webHidden/>
          </w:rPr>
          <w:t>29</w:t>
        </w:r>
        <w:r w:rsidR="003157BE">
          <w:rPr>
            <w:noProof/>
            <w:webHidden/>
          </w:rPr>
          <w:fldChar w:fldCharType="end"/>
        </w:r>
      </w:hyperlink>
    </w:p>
    <w:p w14:paraId="7289A912" w14:textId="1EB8F60A" w:rsidR="003157BE" w:rsidRDefault="00EB4AE6">
      <w:pPr>
        <w:pStyle w:val="TM1"/>
        <w:rPr>
          <w:rFonts w:asciiTheme="minorHAnsi" w:eastAsiaTheme="minorEastAsia" w:hAnsiTheme="minorHAnsi"/>
          <w:noProof/>
          <w:kern w:val="2"/>
          <w:sz w:val="24"/>
          <w:szCs w:val="24"/>
          <w:lang w:eastAsia="fr-CH"/>
          <w14:ligatures w14:val="standardContextual"/>
        </w:rPr>
      </w:pPr>
      <w:hyperlink w:anchor="_Toc165451689" w:history="1">
        <w:r w:rsidR="003157BE" w:rsidRPr="00395107">
          <w:rPr>
            <w:rStyle w:val="Lienhypertexte"/>
            <w:noProof/>
          </w:rPr>
          <w:t>12</w:t>
        </w:r>
        <w:r w:rsidR="003157BE">
          <w:rPr>
            <w:rFonts w:asciiTheme="minorHAnsi" w:eastAsiaTheme="minorEastAsia" w:hAnsiTheme="minorHAnsi"/>
            <w:noProof/>
            <w:kern w:val="2"/>
            <w:sz w:val="24"/>
            <w:szCs w:val="24"/>
            <w:lang w:eastAsia="fr-CH"/>
            <w14:ligatures w14:val="standardContextual"/>
          </w:rPr>
          <w:tab/>
        </w:r>
        <w:r w:rsidR="003157BE" w:rsidRPr="00395107">
          <w:rPr>
            <w:rStyle w:val="Lienhypertexte"/>
            <w:noProof/>
          </w:rPr>
          <w:t>Conclusion</w:t>
        </w:r>
        <w:r w:rsidR="003157BE">
          <w:rPr>
            <w:noProof/>
            <w:webHidden/>
          </w:rPr>
          <w:tab/>
        </w:r>
        <w:r w:rsidR="003157BE">
          <w:rPr>
            <w:noProof/>
            <w:webHidden/>
          </w:rPr>
          <w:fldChar w:fldCharType="begin"/>
        </w:r>
        <w:r w:rsidR="003157BE">
          <w:rPr>
            <w:noProof/>
            <w:webHidden/>
          </w:rPr>
          <w:instrText xml:space="preserve"> PAGEREF _Toc165451689 \h </w:instrText>
        </w:r>
        <w:r w:rsidR="003157BE">
          <w:rPr>
            <w:noProof/>
            <w:webHidden/>
          </w:rPr>
        </w:r>
        <w:r w:rsidR="003157BE">
          <w:rPr>
            <w:noProof/>
            <w:webHidden/>
          </w:rPr>
          <w:fldChar w:fldCharType="separate"/>
        </w:r>
        <w:r w:rsidR="003157BE">
          <w:rPr>
            <w:noProof/>
            <w:webHidden/>
          </w:rPr>
          <w:t>30</w:t>
        </w:r>
        <w:r w:rsidR="003157BE">
          <w:rPr>
            <w:noProof/>
            <w:webHidden/>
          </w:rPr>
          <w:fldChar w:fldCharType="end"/>
        </w:r>
      </w:hyperlink>
    </w:p>
    <w:p w14:paraId="4244ACB8" w14:textId="26281E56"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451656"/>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451657"/>
      <w:r>
        <w:lastRenderedPageBreak/>
        <w:t>Tests technologiques selon les exercices</w:t>
      </w:r>
      <w:bookmarkEnd w:id="1"/>
    </w:p>
    <w:p w14:paraId="273FC11A" w14:textId="448922AB" w:rsidR="00974A8C" w:rsidRDefault="00974A8C" w:rsidP="00974A8C">
      <w:pPr>
        <w:pStyle w:val="Titre2"/>
      </w:pPr>
      <w:bookmarkStart w:id="2" w:name="_Toc165451658"/>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451659"/>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451660"/>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451661"/>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451662"/>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451663"/>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5451664"/>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getPays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01F11E88"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return</w:t>
      </w:r>
      <w:r w:rsidRPr="00126FA8">
        <w:rPr>
          <w:rStyle w:val="CodeHTML"/>
          <w:rFonts w:ascii="Inconsolata" w:eastAsiaTheme="majorEastAsia" w:hAnsi="Inconsolata"/>
          <w:color w:val="000000"/>
          <w:sz w:val="18"/>
          <w:szCs w:val="18"/>
          <w:lang w:val="en-US"/>
        </w:rPr>
        <w:t xml:space="preserve"> </w:t>
      </w:r>
      <w:proofErr w:type="gramStart"/>
      <w:r w:rsidRPr="00126FA8">
        <w:rPr>
          <w:rStyle w:val="CodeHTML"/>
          <w:rFonts w:ascii="Inconsolata" w:eastAsiaTheme="majorEastAsia" w:hAnsi="Inconsolata"/>
          <w:color w:val="000000"/>
          <w:sz w:val="18"/>
          <w:szCs w:val="18"/>
          <w:lang w:val="en-US"/>
        </w:rPr>
        <w:t>pays</w:t>
      </w:r>
      <w:r w:rsidRPr="00126FA8">
        <w:rPr>
          <w:rStyle w:val="token"/>
          <w:rFonts w:ascii="Inconsolata" w:hAnsi="Inconsolata"/>
          <w:color w:val="000000"/>
          <w:sz w:val="18"/>
          <w:szCs w:val="18"/>
          <w:lang w:val="en-US"/>
        </w:rPr>
        <w:t>;</w:t>
      </w:r>
      <w:proofErr w:type="gramEnd"/>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126FA8">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126FA8"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public</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FF"/>
          <w:sz w:val="18"/>
          <w:szCs w:val="18"/>
          <w:lang w:val="en-US"/>
        </w:rPr>
        <w:t>void</w:t>
      </w:r>
      <w:r w:rsidRPr="00126FA8">
        <w:rPr>
          <w:rStyle w:val="CodeHTML"/>
          <w:rFonts w:ascii="Inconsolata" w:eastAsiaTheme="majorEastAsia" w:hAnsi="Inconsolata"/>
          <w:color w:val="000000"/>
          <w:sz w:val="18"/>
          <w:szCs w:val="18"/>
          <w:lang w:val="en-US"/>
        </w:rPr>
        <w:t xml:space="preserve"> </w:t>
      </w:r>
      <w:proofErr w:type="spellStart"/>
      <w:proofErr w:type="gramStart"/>
      <w:r w:rsidRPr="00126FA8">
        <w:rPr>
          <w:rStyle w:val="token"/>
          <w:rFonts w:ascii="Inconsolata" w:hAnsi="Inconsolata"/>
          <w:color w:val="800000"/>
          <w:sz w:val="18"/>
          <w:szCs w:val="18"/>
          <w:lang w:val="en-US"/>
        </w:rPr>
        <w:t>setPays</w:t>
      </w:r>
      <w:proofErr w:type="spellEnd"/>
      <w:r w:rsidRPr="00126FA8">
        <w:rPr>
          <w:rStyle w:val="token"/>
          <w:rFonts w:ascii="Inconsolata" w:hAnsi="Inconsolata"/>
          <w:color w:val="000000"/>
          <w:sz w:val="18"/>
          <w:szCs w:val="18"/>
          <w:lang w:val="en-US"/>
        </w:rPr>
        <w:t>(</w:t>
      </w:r>
      <w:proofErr w:type="gramEnd"/>
      <w:r w:rsidRPr="00126FA8">
        <w:rPr>
          <w:rStyle w:val="token"/>
          <w:rFonts w:ascii="Inconsolata" w:hAnsi="Inconsolata"/>
          <w:color w:val="000000"/>
          <w:sz w:val="18"/>
          <w:szCs w:val="18"/>
          <w:lang w:val="en-US"/>
        </w:rPr>
        <w:t>Pays</w:t>
      </w:r>
      <w:r w:rsidRPr="00126FA8">
        <w:rPr>
          <w:rStyle w:val="CodeHTML"/>
          <w:rFonts w:ascii="Inconsolata" w:eastAsiaTheme="majorEastAsia" w:hAnsi="Inconsolata"/>
          <w:color w:val="000000"/>
          <w:sz w:val="18"/>
          <w:szCs w:val="18"/>
          <w:lang w:val="en-US"/>
        </w:rPr>
        <w:t xml:space="preserve"> pays</w:t>
      </w:r>
      <w:r w:rsidRPr="00126FA8">
        <w:rPr>
          <w:rStyle w:val="token"/>
          <w:rFonts w:ascii="Inconsolata" w:hAnsi="Inconsolata"/>
          <w:color w:val="000000"/>
          <w:sz w:val="18"/>
          <w:szCs w:val="18"/>
          <w:lang w:val="en-US"/>
        </w:rPr>
        <w:t>)</w:t>
      </w:r>
      <w:r w:rsidRPr="00126FA8">
        <w:rPr>
          <w:rStyle w:val="CodeHTML"/>
          <w:rFonts w:ascii="Inconsolata" w:eastAsiaTheme="majorEastAsia" w:hAnsi="Inconsolata"/>
          <w:color w:val="000000"/>
          <w:sz w:val="18"/>
          <w:szCs w:val="18"/>
          <w:lang w:val="en-US"/>
        </w:rPr>
        <w:t xml:space="preserve"> </w:t>
      </w:r>
      <w:r w:rsidRPr="00126FA8">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CodeHTML"/>
          <w:rFonts w:ascii="Inconsolata" w:eastAsiaTheme="majorEastAsia" w:hAnsi="Inconsolata"/>
          <w:color w:val="000000"/>
          <w:sz w:val="18"/>
          <w:szCs w:val="18"/>
          <w:lang w:val="en-US"/>
        </w:rPr>
        <w:t xml:space="preserve">        </w:t>
      </w:r>
      <w:proofErr w:type="spell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451665"/>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451666"/>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451667"/>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451668"/>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GetMapping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w:t>
      </w:r>
      <w:proofErr w:type="spellStart"/>
      <w:r w:rsidRPr="000A0791">
        <w:rPr>
          <w:rStyle w:val="token"/>
          <w:rFonts w:ascii="Inconsolata" w:hAnsi="Inconsolata"/>
          <w:color w:val="008000"/>
          <w:sz w:val="18"/>
          <w:szCs w:val="18"/>
          <w:lang w:val="en-US"/>
        </w:rPr>
        <w:t>visites</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spellStart"/>
      <w:proofErr w:type="gramStart"/>
      <w:r w:rsidRPr="000A0791">
        <w:rPr>
          <w:rStyle w:val="token"/>
          <w:rFonts w:ascii="Inconsolata" w:hAnsi="Inconsolata"/>
          <w:color w:val="800000"/>
          <w:sz w:val="18"/>
          <w:szCs w:val="18"/>
          <w:lang w:val="en-US"/>
        </w:rPr>
        <w:t>visites</w:t>
      </w:r>
      <w:proofErr w:type="spellEnd"/>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roofErr w:type="spellStart"/>
      <w:proofErr w:type="gramStart"/>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proofErr w:type="spellEnd"/>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451669"/>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EB4AE6"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451670"/>
      <w:r>
        <w:lastRenderedPageBreak/>
        <w:t>Projet</w:t>
      </w:r>
      <w:bookmarkEnd w:id="14"/>
    </w:p>
    <w:p w14:paraId="21829842" w14:textId="44BDB7BD" w:rsidR="004E4F35" w:rsidRDefault="004E4F35" w:rsidP="004E4F35">
      <w:pPr>
        <w:pStyle w:val="Titre2"/>
      </w:pPr>
      <w:bookmarkStart w:id="15" w:name="_Toc165451671"/>
      <w:r>
        <w:t>Description</w:t>
      </w:r>
      <w:bookmarkEnd w:id="15"/>
    </w:p>
    <w:p w14:paraId="1B7CDB06" w14:textId="4F0B5B0D" w:rsidR="00F923FA" w:rsidRDefault="00FB73DC" w:rsidP="00F923FA">
      <w:pPr>
        <w:pStyle w:val="TxtGauche"/>
        <w:rPr>
          <w:rStyle w:val="ui-provider"/>
        </w:rPr>
      </w:pPr>
      <w:r>
        <w:rPr>
          <w:rStyle w:val="ui-provider"/>
        </w:rPr>
        <w:t xml:space="preserve">Notre projet est un quizz qui comporte des questions et </w:t>
      </w:r>
      <w:r w:rsidR="00E606D7">
        <w:rPr>
          <w:rStyle w:val="ui-provider"/>
        </w:rPr>
        <w:t xml:space="preserve">4 </w:t>
      </w:r>
      <w:r>
        <w:rPr>
          <w:rStyle w:val="ui-provider"/>
        </w:rPr>
        <w:t>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w:t>
      </w:r>
      <w:r w:rsidR="00E606D7">
        <w:rPr>
          <w:rStyle w:val="ui-provider"/>
        </w:rPr>
        <w:t xml:space="preserve"> </w:t>
      </w:r>
      <w:r>
        <w:rPr>
          <w:rStyle w:val="ui-provider"/>
        </w:rPr>
        <w:t>ou supprimer des questions/réponses.</w:t>
      </w:r>
    </w:p>
    <w:p w14:paraId="56935FF1" w14:textId="4706146C" w:rsidR="00126FA8" w:rsidRDefault="00126FA8" w:rsidP="00126FA8">
      <w:pPr>
        <w:pStyle w:val="Titre2"/>
        <w:rPr>
          <w:rStyle w:val="ui-provider"/>
        </w:rPr>
      </w:pPr>
      <w:bookmarkStart w:id="16" w:name="_Toc165451672"/>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EB4AE6"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EB4AE6"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853E4A" w:rsidRDefault="00126FA8" w:rsidP="00126FA8">
      <w:pPr>
        <w:pStyle w:val="TxtCode"/>
      </w:pPr>
      <w:proofErr w:type="gramStart"/>
      <w:r w:rsidRPr="00853E4A">
        <w:t>docker</w:t>
      </w:r>
      <w:proofErr w:type="gramEnd"/>
      <w:r w:rsidRPr="00853E4A">
        <w:t xml:space="preserve"> push </w:t>
      </w:r>
      <w:proofErr w:type="spellStart"/>
      <w:r w:rsidR="002762D0" w:rsidRPr="00853E4A">
        <w:t>username</w:t>
      </w:r>
      <w:proofErr w:type="spellEnd"/>
      <w:r w:rsidRPr="00853E4A">
        <w:t>/</w:t>
      </w:r>
      <w:proofErr w:type="spellStart"/>
      <w:r w:rsidR="002762D0" w:rsidRPr="00853E4A">
        <w:t>nomRepo</w:t>
      </w:r>
      <w:r w:rsidRPr="00853E4A">
        <w:t>:latest</w:t>
      </w:r>
      <w:proofErr w:type="spell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5451673"/>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Pr="00853E4A" w:rsidRDefault="00210BB1" w:rsidP="00210BB1">
      <w:pPr>
        <w:pStyle w:val="TxtCode"/>
        <w:rPr>
          <w:lang w:val="en-US"/>
        </w:rPr>
      </w:pPr>
      <w:r w:rsidRPr="00853E4A">
        <w:rPr>
          <w:lang w:val="en-US"/>
        </w:rPr>
        <w:t xml:space="preserve">SHOW </w:t>
      </w:r>
      <w:proofErr w:type="gramStart"/>
      <w:r w:rsidRPr="00853E4A">
        <w:rPr>
          <w:lang w:val="en-US"/>
        </w:rPr>
        <w:t>DATABASES;</w:t>
      </w:r>
      <w:proofErr w:type="gramEnd"/>
    </w:p>
    <w:p w14:paraId="648BBBAA" w14:textId="1E61F812" w:rsidR="00210BB1" w:rsidRPr="00853E4A" w:rsidRDefault="00210BB1" w:rsidP="00210BB1">
      <w:pPr>
        <w:pStyle w:val="TxtCode"/>
        <w:rPr>
          <w:lang w:val="en-US"/>
        </w:rPr>
      </w:pPr>
      <w:r w:rsidRPr="00853E4A">
        <w:rPr>
          <w:lang w:val="en-US"/>
        </w:rPr>
        <w:t xml:space="preserve">USE </w:t>
      </w:r>
      <w:proofErr w:type="spellStart"/>
      <w:r w:rsidRPr="00853E4A">
        <w:rPr>
          <w:lang w:val="en-US"/>
        </w:rPr>
        <w:t>nom_</w:t>
      </w:r>
      <w:proofErr w:type="gramStart"/>
      <w:r w:rsidRPr="00853E4A">
        <w:rPr>
          <w:lang w:val="en-US"/>
        </w:rPr>
        <w:t>db</w:t>
      </w:r>
      <w:proofErr w:type="spellEnd"/>
      <w:r w:rsidR="005E56E2" w:rsidRPr="00853E4A">
        <w:rPr>
          <w:lang w:val="en-US"/>
        </w:rPr>
        <w:t> ;</w:t>
      </w:r>
      <w:proofErr w:type="gramEnd"/>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747DF95D" w14:textId="2810A3C6" w:rsidR="00974A8C" w:rsidRDefault="00974A8C" w:rsidP="00222072">
      <w:pPr>
        <w:pStyle w:val="Titre1"/>
      </w:pPr>
      <w:bookmarkStart w:id="18" w:name="_Toc165451675"/>
      <w:r>
        <w:lastRenderedPageBreak/>
        <w:t>Bases de données</w:t>
      </w:r>
      <w:bookmarkEnd w:id="18"/>
    </w:p>
    <w:p w14:paraId="1FD461C5" w14:textId="3AFC316B" w:rsidR="00974A8C" w:rsidRDefault="00974A8C" w:rsidP="00222072">
      <w:pPr>
        <w:pStyle w:val="Titre2"/>
      </w:pPr>
      <w:bookmarkStart w:id="19" w:name="_Toc165451676"/>
      <w:r>
        <w:t xml:space="preserve">Modèles </w:t>
      </w:r>
      <w:r w:rsidR="007120C4">
        <w:t>Workbench</w:t>
      </w:r>
      <w:r>
        <w:t xml:space="preserve"> MySQL</w:t>
      </w:r>
      <w:bookmarkEnd w:id="19"/>
    </w:p>
    <w:p w14:paraId="7AF5D21A" w14:textId="482CC6A6" w:rsidR="00F72EE9" w:rsidRDefault="00F72EE9" w:rsidP="00F72EE9">
      <w:pPr>
        <w:pStyle w:val="TxtGauche"/>
      </w:pPr>
      <w:r>
        <w:t>Voici le modèle de ma base de données (APIRest1) :</w:t>
      </w:r>
    </w:p>
    <w:p w14:paraId="0BE18801" w14:textId="1B31255A" w:rsidR="00F72EE9" w:rsidRDefault="00CA15B4" w:rsidP="00F72EE9">
      <w:pPr>
        <w:pStyle w:val="TxtGauche"/>
      </w:pPr>
      <w:r w:rsidRPr="00CA15B4">
        <w:drawing>
          <wp:inline distT="0" distB="0" distL="0" distR="0" wp14:anchorId="4772BD92" wp14:editId="2DE9564D">
            <wp:extent cx="4829849" cy="1543265"/>
            <wp:effectExtent l="0" t="0" r="8890" b="0"/>
            <wp:docPr id="1326903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3271" name="Image 1" descr="Une image contenant texte, capture d’écran, Police, nombre&#10;&#10;Description générée automatiquement"/>
                    <pic:cNvPicPr/>
                  </pic:nvPicPr>
                  <pic:blipFill>
                    <a:blip r:embed="rId43"/>
                    <a:stretch>
                      <a:fillRect/>
                    </a:stretch>
                  </pic:blipFill>
                  <pic:spPr>
                    <a:xfrm>
                      <a:off x="0" y="0"/>
                      <a:ext cx="4829849" cy="1543265"/>
                    </a:xfrm>
                    <a:prstGeom prst="rect">
                      <a:avLst/>
                    </a:prstGeom>
                  </pic:spPr>
                </pic:pic>
              </a:graphicData>
            </a:graphic>
          </wp:inline>
        </w:drawing>
      </w:r>
    </w:p>
    <w:p w14:paraId="1E42DA8B" w14:textId="67D79011" w:rsidR="00CA15B4" w:rsidRDefault="00CA15B4" w:rsidP="00F72EE9">
      <w:pPr>
        <w:pStyle w:val="TxtGauche"/>
      </w:pPr>
      <w:r>
        <w:t>Ma DB contient 2 tables :</w:t>
      </w:r>
    </w:p>
    <w:p w14:paraId="62D989AA" w14:textId="68238AA5" w:rsidR="00CA15B4" w:rsidRDefault="00CA15B4" w:rsidP="00F72EE9">
      <w:pPr>
        <w:pStyle w:val="TxtGauche"/>
      </w:pPr>
      <w:r w:rsidRPr="00CA15B4">
        <w:rPr>
          <w:b/>
          <w:bCs/>
        </w:rPr>
        <w:t>Réponse :</w:t>
      </w:r>
      <w:r>
        <w:t xml:space="preserve"> Gère les réponses, indique si la réponse est correcte ou non et appartient à une question</w:t>
      </w:r>
      <w:r w:rsidR="00B65AFA">
        <w:t>.</w:t>
      </w:r>
    </w:p>
    <w:p w14:paraId="280EC45D" w14:textId="4942457B" w:rsidR="00CA15B4" w:rsidRPr="00F72EE9" w:rsidRDefault="00CA15B4" w:rsidP="00F72EE9">
      <w:pPr>
        <w:pStyle w:val="TxtGauche"/>
      </w:pPr>
      <w:r w:rsidRPr="007B7CCC">
        <w:rPr>
          <w:b/>
          <w:bCs/>
        </w:rPr>
        <w:t>Question :</w:t>
      </w:r>
      <w:r>
        <w:t xml:space="preserve"> </w:t>
      </w:r>
      <w:r>
        <w:t>Gère les</w:t>
      </w:r>
      <w:r>
        <w:t xml:space="preserve"> ques</w:t>
      </w:r>
      <w:r w:rsidR="007B7CCC">
        <w:t xml:space="preserve">tions qui ont un </w:t>
      </w:r>
      <w:r w:rsidR="00521848">
        <w:t>énoncé</w:t>
      </w:r>
      <w:r w:rsidR="007B7CCC">
        <w:t>.</w:t>
      </w:r>
    </w:p>
    <w:p w14:paraId="31B77525" w14:textId="6640D917" w:rsidR="00974A8C" w:rsidRDefault="00974A8C" w:rsidP="00222072">
      <w:pPr>
        <w:pStyle w:val="Titre1"/>
      </w:pPr>
      <w:bookmarkStart w:id="20" w:name="_Toc165451677"/>
      <w:r>
        <w:lastRenderedPageBreak/>
        <w:t>Implémentation des applications &lt;Le client Ap1&gt; et &lt;Le client Ap2&gt;</w:t>
      </w:r>
      <w:bookmarkEnd w:id="20"/>
    </w:p>
    <w:p w14:paraId="6615D738" w14:textId="4B3BEB4F" w:rsidR="00974A8C" w:rsidRDefault="00974A8C" w:rsidP="00222072">
      <w:pPr>
        <w:pStyle w:val="Titre2"/>
      </w:pPr>
      <w:r>
        <w:tab/>
      </w:r>
      <w:bookmarkStart w:id="21" w:name="_Toc165451678"/>
      <w:r>
        <w:t>Une descente de code client</w:t>
      </w:r>
      <w:bookmarkEnd w:id="21"/>
    </w:p>
    <w:p w14:paraId="6EEE63D2" w14:textId="57CE9123" w:rsidR="00974A8C" w:rsidRDefault="00974A8C" w:rsidP="00222072">
      <w:pPr>
        <w:pStyle w:val="Titre1"/>
      </w:pPr>
      <w:bookmarkStart w:id="22" w:name="_Toc165451679"/>
      <w:r>
        <w:lastRenderedPageBreak/>
        <w:t>Implémentation de l'application &lt;API Gateway&gt;</w:t>
      </w:r>
      <w:bookmarkEnd w:id="22"/>
    </w:p>
    <w:p w14:paraId="4A785F62" w14:textId="0003FE3B" w:rsidR="00974A8C" w:rsidRDefault="00974A8C" w:rsidP="00222072">
      <w:pPr>
        <w:pStyle w:val="Titre2"/>
      </w:pPr>
      <w:bookmarkStart w:id="23" w:name="_Toc165451680"/>
      <w:r>
        <w:t>Une descente de code APIGateway</w:t>
      </w:r>
      <w:bookmarkEnd w:id="23"/>
    </w:p>
    <w:p w14:paraId="06F00241" w14:textId="0C353E38" w:rsidR="00974A8C" w:rsidRDefault="00974A8C" w:rsidP="00222072">
      <w:pPr>
        <w:pStyle w:val="Titre1"/>
      </w:pPr>
      <w:bookmarkStart w:id="24" w:name="_Toc165451681"/>
      <w:r>
        <w:lastRenderedPageBreak/>
        <w:t>Implémentation des applications &lt;API élève1&gt; et &lt;API élève2&gt;</w:t>
      </w:r>
      <w:bookmarkEnd w:id="24"/>
    </w:p>
    <w:p w14:paraId="40932E50" w14:textId="2983B5EA" w:rsidR="00974A8C" w:rsidRDefault="00974A8C" w:rsidP="00222072">
      <w:pPr>
        <w:pStyle w:val="Titre2"/>
      </w:pPr>
      <w:r>
        <w:tab/>
      </w:r>
      <w:bookmarkStart w:id="25" w:name="_Toc165451682"/>
      <w:r>
        <w:t>Une descente de code de l'API REST</w:t>
      </w:r>
      <w:bookmarkEnd w:id="25"/>
    </w:p>
    <w:p w14:paraId="7BEC945F" w14:textId="77777777" w:rsidR="00984F29" w:rsidRPr="00984F29" w:rsidRDefault="00984F29" w:rsidP="00984F29">
      <w:pPr>
        <w:pStyle w:val="TxtGauche"/>
      </w:pPr>
    </w:p>
    <w:p w14:paraId="69647D77" w14:textId="78B84800" w:rsidR="00974A8C" w:rsidRDefault="00974A8C" w:rsidP="00222072">
      <w:pPr>
        <w:pStyle w:val="Titre1"/>
      </w:pPr>
      <w:bookmarkStart w:id="26" w:name="_Toc165451683"/>
      <w:r>
        <w:lastRenderedPageBreak/>
        <w:t>Hébergement</w:t>
      </w:r>
      <w:bookmarkEnd w:id="26"/>
    </w:p>
    <w:p w14:paraId="721051FE" w14:textId="35DEE39A" w:rsidR="002B2E96" w:rsidRDefault="002B2E96" w:rsidP="002B2E96">
      <w:pPr>
        <w:pStyle w:val="Titre2"/>
      </w:pPr>
      <w:bookmarkStart w:id="27" w:name="_Toc165451674"/>
      <w:proofErr w:type="spellStart"/>
      <w:r w:rsidRPr="002B2E96">
        <w:t>Heberger</w:t>
      </w:r>
      <w:proofErr w:type="spellEnd"/>
      <w:r w:rsidRPr="002B2E96">
        <w:t xml:space="preserve"> </w:t>
      </w:r>
      <w:bookmarkEnd w:id="27"/>
      <w:r w:rsidRPr="002B2E96">
        <w:t xml:space="preserve">API et DB </w:t>
      </w:r>
    </w:p>
    <w:p w14:paraId="772677EE" w14:textId="77777777" w:rsidR="002B2E96" w:rsidRDefault="002B2E96" w:rsidP="002B2E96">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19D3CCA4" w14:textId="77777777" w:rsidR="002B2E96" w:rsidRDefault="002B2E96" w:rsidP="002B2E96">
      <w:pPr>
        <w:pStyle w:val="TxtGauche"/>
      </w:pPr>
      <w:r w:rsidRPr="00FB0FDE">
        <w:t>1)</w:t>
      </w:r>
      <w:r>
        <w:t xml:space="preserve"> Ajouter cette ligne dans le </w:t>
      </w:r>
      <w:proofErr w:type="spellStart"/>
      <w:proofErr w:type="gramStart"/>
      <w:r>
        <w:t>application.properties</w:t>
      </w:r>
      <w:proofErr w:type="spellEnd"/>
      <w:proofErr w:type="gramEnd"/>
    </w:p>
    <w:p w14:paraId="6D5E67B2" w14:textId="77777777" w:rsidR="002B2E96" w:rsidRDefault="002B2E96" w:rsidP="002B2E96">
      <w:pPr>
        <w:pStyle w:val="TxtCode"/>
      </w:pPr>
      <w:r>
        <w:t>spring.datasource.url=${DATABASE_</w:t>
      </w:r>
      <w:proofErr w:type="gramStart"/>
      <w:r>
        <w:t>URL:jdbc</w:t>
      </w:r>
      <w:proofErr w:type="gramEnd"/>
      <w:r>
        <w:t>:mysql://localhost:3306/</w:t>
      </w:r>
      <w:r>
        <w:rPr>
          <w:shd w:val="clear" w:color="auto" w:fill="CCFFCC"/>
        </w:rPr>
        <w:t>dbprojet</w:t>
      </w:r>
      <w:r>
        <w:t>}</w:t>
      </w:r>
    </w:p>
    <w:p w14:paraId="59BD19BD" w14:textId="77777777" w:rsidR="002B2E96" w:rsidRDefault="002B2E96" w:rsidP="002B2E96">
      <w:pPr>
        <w:pStyle w:val="TxtGauche"/>
      </w:pPr>
      <w:r>
        <w:t xml:space="preserve">2) Ensuite cette ligne dans le </w:t>
      </w:r>
      <w:proofErr w:type="spellStart"/>
      <w:r>
        <w:t>dockerfile</w:t>
      </w:r>
      <w:proofErr w:type="spellEnd"/>
    </w:p>
    <w:p w14:paraId="46914E16" w14:textId="77777777" w:rsidR="002B2E96" w:rsidRPr="00FB0FDE" w:rsidRDefault="002B2E96" w:rsidP="002B2E96">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4F6D8772" w14:textId="77777777" w:rsidR="002B2E96" w:rsidRDefault="002B2E96" w:rsidP="002B2E96">
      <w:pPr>
        <w:pStyle w:val="TxtGauche"/>
        <w:rPr>
          <w:lang w:val="en-US"/>
        </w:rPr>
      </w:pPr>
    </w:p>
    <w:p w14:paraId="37F1F802" w14:textId="77777777" w:rsidR="002B2E96" w:rsidRDefault="002B2E96" w:rsidP="002B2E96">
      <w:pPr>
        <w:pStyle w:val="TxtGauche"/>
      </w:pPr>
      <w:r w:rsidRPr="00A74504">
        <w:t>3) Il faut pousser son i</w:t>
      </w:r>
      <w:r>
        <w:t xml:space="preserve">mage sur </w:t>
      </w:r>
      <w:proofErr w:type="spellStart"/>
      <w:r>
        <w:t>dockerhub</w:t>
      </w:r>
      <w:proofErr w:type="spellEnd"/>
      <w:r>
        <w:t xml:space="preserve"> à nouveau (mettre à jour)</w:t>
      </w:r>
    </w:p>
    <w:p w14:paraId="58C4252A" w14:textId="77777777" w:rsidR="002B2E96" w:rsidRPr="00853E4A" w:rsidRDefault="002B2E96" w:rsidP="002B2E96">
      <w:pPr>
        <w:pStyle w:val="TxtCode"/>
      </w:pPr>
      <w:proofErr w:type="gramStart"/>
      <w:r w:rsidRPr="00853E4A">
        <w:t>docker</w:t>
      </w:r>
      <w:proofErr w:type="gramEnd"/>
      <w:r w:rsidRPr="00853E4A">
        <w:t xml:space="preserve"> tag </w:t>
      </w:r>
      <w:proofErr w:type="spellStart"/>
      <w:r w:rsidRPr="00853E4A">
        <w:t>nomImage:latest</w:t>
      </w:r>
      <w:proofErr w:type="spellEnd"/>
      <w:r w:rsidRPr="00853E4A">
        <w:t xml:space="preserve"> </w:t>
      </w:r>
      <w:proofErr w:type="spellStart"/>
      <w:r w:rsidRPr="00853E4A">
        <w:t>username</w:t>
      </w:r>
      <w:proofErr w:type="spellEnd"/>
      <w:r w:rsidRPr="00853E4A">
        <w:t>/</w:t>
      </w:r>
      <w:proofErr w:type="spellStart"/>
      <w:r w:rsidRPr="00853E4A">
        <w:t>nomRepo:latest</w:t>
      </w:r>
      <w:proofErr w:type="spellEnd"/>
    </w:p>
    <w:p w14:paraId="77D29E30" w14:textId="77777777" w:rsidR="002B2E96" w:rsidRDefault="002B2E96" w:rsidP="002B2E96">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660B80C9" w14:textId="77777777" w:rsidR="002B2E96" w:rsidRDefault="002B2E96" w:rsidP="002B2E96">
      <w:pPr>
        <w:pStyle w:val="TxtGauche"/>
      </w:pPr>
      <w:r>
        <w:t xml:space="preserve">4) On va se connecter au serveur docker, y créer un réseau et le lier au container </w:t>
      </w:r>
      <w:proofErr w:type="spellStart"/>
      <w:r>
        <w:t>mysql</w:t>
      </w:r>
      <w:proofErr w:type="spellEnd"/>
    </w:p>
    <w:p w14:paraId="625887D8" w14:textId="77777777" w:rsidR="002B2E96" w:rsidRPr="00CE5D8C" w:rsidRDefault="002B2E96" w:rsidP="002B2E96">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96047BA" w14:textId="77777777" w:rsidR="002B2E96" w:rsidRDefault="002B2E96" w:rsidP="002B2E96">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7DAC97BD" w14:textId="77777777" w:rsidR="002B2E96" w:rsidRPr="00853E4A" w:rsidRDefault="002B2E96" w:rsidP="002B2E96">
      <w:pPr>
        <w:pStyle w:val="TxtGauche"/>
      </w:pPr>
      <w:r w:rsidRPr="00853E4A">
        <w:t>(</w:t>
      </w:r>
      <w:proofErr w:type="spellStart"/>
      <w:proofErr w:type="gramStart"/>
      <w:r w:rsidRPr="00853E4A">
        <w:t>mysql</w:t>
      </w:r>
      <w:proofErr w:type="spellEnd"/>
      <w:proofErr w:type="gramEnd"/>
      <w:r w:rsidRPr="00853E4A">
        <w:t xml:space="preserve"> = nom container </w:t>
      </w:r>
      <w:proofErr w:type="spellStart"/>
      <w:r w:rsidRPr="00853E4A">
        <w:t>mysql</w:t>
      </w:r>
      <w:proofErr w:type="spellEnd"/>
      <w:r w:rsidRPr="00853E4A">
        <w:t>)</w:t>
      </w:r>
    </w:p>
    <w:p w14:paraId="61462086" w14:textId="77777777" w:rsidR="002B2E96" w:rsidRDefault="002B2E96" w:rsidP="002B2E96">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A5AA00D" w14:textId="77777777" w:rsidR="002B2E96" w:rsidRPr="00853E4A" w:rsidRDefault="002B2E96" w:rsidP="002B2E96">
      <w:pPr>
        <w:pStyle w:val="TxtCode"/>
        <w:rPr>
          <w:lang w:val="en-US"/>
        </w:rPr>
      </w:pPr>
      <w:r w:rsidRPr="00853E4A">
        <w:rPr>
          <w:lang w:val="en-US"/>
        </w:rPr>
        <w:t xml:space="preserve">docker </w:t>
      </w:r>
      <w:proofErr w:type="spellStart"/>
      <w:r w:rsidRPr="00853E4A">
        <w:rPr>
          <w:lang w:val="en-US"/>
        </w:rPr>
        <w:t>ps</w:t>
      </w:r>
      <w:proofErr w:type="spellEnd"/>
      <w:r w:rsidRPr="00853E4A">
        <w:rPr>
          <w:lang w:val="en-US"/>
        </w:rPr>
        <w:t xml:space="preserve"> -a</w:t>
      </w:r>
    </w:p>
    <w:p w14:paraId="61BAF7B9" w14:textId="77777777" w:rsidR="002B2E96" w:rsidRDefault="002B2E96" w:rsidP="002B2E96">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5CBE6EB7" w14:textId="77777777" w:rsidR="002B2E96" w:rsidRDefault="002B2E96" w:rsidP="002B2E96">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10AA3BA6" w14:textId="77777777" w:rsidR="002B2E96" w:rsidRPr="00CE5D8C" w:rsidRDefault="002B2E96" w:rsidP="002B2E96">
      <w:pPr>
        <w:pStyle w:val="TxtCode"/>
      </w:pPr>
      <w:proofErr w:type="gramStart"/>
      <w:r w:rsidRPr="00CE5D8C">
        <w:t>docker</w:t>
      </w:r>
      <w:proofErr w:type="gramEnd"/>
      <w:r w:rsidRPr="00CE5D8C">
        <w:t xml:space="preserve"> images</w:t>
      </w:r>
    </w:p>
    <w:p w14:paraId="6DBF089F" w14:textId="77777777" w:rsidR="002B2E96" w:rsidRPr="00CE5D8C" w:rsidRDefault="002B2E96" w:rsidP="002B2E96">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54BABA3D" w14:textId="77777777" w:rsidR="002B2E96" w:rsidRDefault="002B2E96" w:rsidP="002B2E96">
      <w:pPr>
        <w:pStyle w:val="TxtGauche"/>
      </w:pPr>
      <w:r w:rsidRPr="00CE5D8C">
        <w:t>7) Lanc</w:t>
      </w:r>
      <w:r>
        <w:t>er le container sur le port voulue (dans ce cas 8081)</w:t>
      </w:r>
    </w:p>
    <w:p w14:paraId="1A87A761" w14:textId="77777777" w:rsidR="002B2E96" w:rsidRPr="00CE5D8C" w:rsidRDefault="002B2E96" w:rsidP="002B2E96">
      <w:pPr>
        <w:pStyle w:val="TxtCode"/>
        <w:rPr>
          <w:lang w:val="en-US"/>
        </w:rPr>
      </w:pPr>
      <w:r w:rsidRPr="00CE5D8C">
        <w:rPr>
          <w:lang w:val="en-US"/>
        </w:rPr>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2CF952" w14:textId="3A16208C" w:rsidR="002B2E96" w:rsidRDefault="002B2E96" w:rsidP="002B2E96">
      <w:pPr>
        <w:pStyle w:val="Titre2"/>
        <w:rPr>
          <w:lang w:val="en-US"/>
        </w:rPr>
      </w:pPr>
      <w:r>
        <w:rPr>
          <w:lang w:val="en-US"/>
        </w:rPr>
        <w:t>Infrastructure en local</w:t>
      </w:r>
    </w:p>
    <w:p w14:paraId="1565AAC3" w14:textId="77777777" w:rsidR="002B2E96" w:rsidRPr="00853E4A" w:rsidRDefault="002B2E96" w:rsidP="002B2E96">
      <w:pPr>
        <w:pStyle w:val="TxtGauche"/>
        <w:rPr>
          <w:lang w:val="en-US"/>
        </w:rPr>
      </w:pPr>
      <w:r w:rsidRPr="00853E4A">
        <w:rPr>
          <w:lang w:val="en-US"/>
        </w:rPr>
        <w:t xml:space="preserve">Lancement REST1 sur 8081: </w:t>
      </w:r>
    </w:p>
    <w:p w14:paraId="7854CADC" w14:textId="77777777" w:rsidR="002B2E96" w:rsidRPr="00853E4A" w:rsidRDefault="002B2E96" w:rsidP="002B2E96">
      <w:pPr>
        <w:pStyle w:val="TxtGauche"/>
        <w:numPr>
          <w:ilvl w:val="0"/>
          <w:numId w:val="33"/>
        </w:numPr>
        <w:rPr>
          <w:lang w:val="en-US"/>
        </w:rPr>
      </w:pPr>
      <w:r w:rsidRPr="00853E4A">
        <w:rPr>
          <w:lang w:val="en-US"/>
        </w:rPr>
        <w:lastRenderedPageBreak/>
        <w:t>Build maven (package)</w:t>
      </w:r>
    </w:p>
    <w:p w14:paraId="67F759D3" w14:textId="77777777" w:rsidR="002B2E96" w:rsidRPr="00853E4A" w:rsidRDefault="002B2E96" w:rsidP="002B2E96">
      <w:pPr>
        <w:pStyle w:val="TxtGauche"/>
        <w:numPr>
          <w:ilvl w:val="0"/>
          <w:numId w:val="33"/>
        </w:numPr>
        <w:rPr>
          <w:lang w:val="en-US"/>
        </w:rPr>
      </w:pPr>
      <w:r w:rsidRPr="00853E4A">
        <w:rPr>
          <w:lang w:val="en-US"/>
        </w:rPr>
        <w:t xml:space="preserve">Build sur </w:t>
      </w:r>
      <w:proofErr w:type="spellStart"/>
      <w:proofErr w:type="gramStart"/>
      <w:r w:rsidRPr="00853E4A">
        <w:rPr>
          <w:lang w:val="en-US"/>
        </w:rPr>
        <w:t>DockerFile</w:t>
      </w:r>
      <w:proofErr w:type="spellEnd"/>
      <w:proofErr w:type="gramEnd"/>
    </w:p>
    <w:p w14:paraId="173DCFE4" w14:textId="77777777" w:rsidR="002B2E96" w:rsidRDefault="002B2E96" w:rsidP="002B2E96">
      <w:pPr>
        <w:pStyle w:val="TxtGauche"/>
        <w:numPr>
          <w:ilvl w:val="0"/>
          <w:numId w:val="33"/>
        </w:numPr>
        <w:rPr>
          <w:lang w:val="en-US"/>
        </w:rPr>
      </w:pPr>
      <w:r w:rsidRPr="00853E4A">
        <w:rPr>
          <w:lang w:val="en-US"/>
        </w:rPr>
        <w:t>Lancement en local</w:t>
      </w:r>
    </w:p>
    <w:p w14:paraId="395D284F" w14:textId="77777777" w:rsidR="002B2E96" w:rsidRDefault="002B2E96" w:rsidP="002B2E96">
      <w:pPr>
        <w:pStyle w:val="TxtCode"/>
        <w:rPr>
          <w:lang w:val="en-US"/>
        </w:rPr>
      </w:pPr>
      <w:r w:rsidRPr="00853E4A">
        <w:rPr>
          <w:lang w:val="en-US"/>
        </w:rPr>
        <w:t xml:space="preserve">docker run --network </w:t>
      </w:r>
      <w:proofErr w:type="spellStart"/>
      <w:r w:rsidRPr="00853E4A">
        <w:rPr>
          <w:lang w:val="en-US"/>
        </w:rPr>
        <w:t>reseauDocker</w:t>
      </w:r>
      <w:proofErr w:type="spellEnd"/>
      <w:r w:rsidRPr="00853E4A">
        <w:rPr>
          <w:lang w:val="en-US"/>
        </w:rPr>
        <w:t xml:space="preserve"> --name rest1 -p </w:t>
      </w:r>
      <w:r w:rsidRPr="003B4CC6">
        <w:rPr>
          <w:b/>
          <w:bCs/>
          <w:lang w:val="en-US"/>
        </w:rPr>
        <w:t>8081</w:t>
      </w:r>
      <w:r w:rsidRPr="00853E4A">
        <w:rPr>
          <w:lang w:val="en-US"/>
        </w:rPr>
        <w:t>:8080/</w:t>
      </w:r>
      <w:proofErr w:type="spellStart"/>
      <w:r w:rsidRPr="00853E4A">
        <w:rPr>
          <w:lang w:val="en-US"/>
        </w:rPr>
        <w:t>tcp</w:t>
      </w:r>
      <w:proofErr w:type="spellEnd"/>
      <w:r w:rsidRPr="00853E4A">
        <w:rPr>
          <w:lang w:val="en-US"/>
        </w:rPr>
        <w:t xml:space="preserve"> -d </w:t>
      </w:r>
      <w:r w:rsidRPr="003B4CC6">
        <w:rPr>
          <w:b/>
          <w:bCs/>
          <w:lang w:val="en-US"/>
        </w:rPr>
        <w:t>projet133-rest</w:t>
      </w:r>
      <w:proofErr w:type="gramStart"/>
      <w:r w:rsidRPr="003B4CC6">
        <w:rPr>
          <w:b/>
          <w:bCs/>
          <w:lang w:val="en-US"/>
        </w:rPr>
        <w:t>1</w:t>
      </w:r>
      <w:r w:rsidRPr="00853E4A">
        <w:rPr>
          <w:lang w:val="en-US"/>
        </w:rPr>
        <w:t>:latest</w:t>
      </w:r>
      <w:proofErr w:type="gramEnd"/>
    </w:p>
    <w:p w14:paraId="45E0274E" w14:textId="77777777" w:rsidR="002B2E96" w:rsidRDefault="002B2E96" w:rsidP="002B2E96">
      <w:pPr>
        <w:pStyle w:val="TxtGauche"/>
        <w:rPr>
          <w:lang w:val="en-US"/>
        </w:rPr>
      </w:pPr>
      <w:r>
        <w:rPr>
          <w:lang w:val="en-US"/>
        </w:rPr>
        <w:t xml:space="preserve">Lancement de </w:t>
      </w:r>
      <w:proofErr w:type="spellStart"/>
      <w:r>
        <w:rPr>
          <w:lang w:val="en-US"/>
        </w:rPr>
        <w:t>l’APIGTW</w:t>
      </w:r>
      <w:proofErr w:type="spellEnd"/>
      <w:r>
        <w:rPr>
          <w:lang w:val="en-US"/>
        </w:rPr>
        <w:t>:</w:t>
      </w:r>
    </w:p>
    <w:p w14:paraId="4350B58D" w14:textId="77777777" w:rsidR="002B2E96" w:rsidRDefault="002B2E96" w:rsidP="002B2E96">
      <w:pPr>
        <w:pStyle w:val="TxtGauche"/>
        <w:numPr>
          <w:ilvl w:val="0"/>
          <w:numId w:val="34"/>
        </w:numPr>
        <w:rPr>
          <w:lang w:val="en-US"/>
        </w:rPr>
      </w:pPr>
      <w:r w:rsidRPr="00853E4A">
        <w:rPr>
          <w:lang w:val="en-US"/>
        </w:rPr>
        <w:t>Build maven (package)</w:t>
      </w:r>
    </w:p>
    <w:p w14:paraId="56A7556D" w14:textId="64948AAC" w:rsidR="002B2E96" w:rsidRPr="002B2E96" w:rsidRDefault="002B2E96" w:rsidP="002B2E96">
      <w:pPr>
        <w:pStyle w:val="TxtGauche"/>
        <w:numPr>
          <w:ilvl w:val="0"/>
          <w:numId w:val="34"/>
        </w:numPr>
        <w:rPr>
          <w:lang w:val="en-US"/>
        </w:rPr>
      </w:pPr>
      <w:r>
        <w:rPr>
          <w:lang w:val="en-US"/>
        </w:rPr>
        <w:t>Run java (8080)</w:t>
      </w:r>
    </w:p>
    <w:p w14:paraId="4F2E263B" w14:textId="35CE5C1B" w:rsidR="00974A8C" w:rsidRDefault="00974A8C" w:rsidP="00222072">
      <w:pPr>
        <w:pStyle w:val="Titre1"/>
      </w:pPr>
      <w:bookmarkStart w:id="28" w:name="_Toc165451684"/>
      <w:r>
        <w:lastRenderedPageBreak/>
        <w:t>Installation du projet complet avec les 5 applications</w:t>
      </w:r>
      <w:bookmarkEnd w:id="28"/>
    </w:p>
    <w:p w14:paraId="1937FFE2" w14:textId="77777777" w:rsidR="00B933BD" w:rsidRPr="00B933BD" w:rsidRDefault="00B933BD" w:rsidP="00B933BD">
      <w:pPr>
        <w:pStyle w:val="TxtGauche"/>
      </w:pPr>
    </w:p>
    <w:p w14:paraId="387D83C5" w14:textId="3E23595B" w:rsidR="00974A8C" w:rsidRDefault="00974A8C" w:rsidP="00222072">
      <w:pPr>
        <w:pStyle w:val="Titre1"/>
      </w:pPr>
      <w:bookmarkStart w:id="29" w:name="_Toc165451685"/>
      <w:r>
        <w:lastRenderedPageBreak/>
        <w:t>Tests de fonctionnement du projet</w:t>
      </w:r>
      <w:bookmarkEnd w:id="29"/>
    </w:p>
    <w:p w14:paraId="145FE307" w14:textId="77777777" w:rsidR="00B933BD" w:rsidRPr="00B933BD" w:rsidRDefault="00B933BD" w:rsidP="00B933BD">
      <w:pPr>
        <w:pStyle w:val="TxtGauche"/>
      </w:pPr>
    </w:p>
    <w:p w14:paraId="4234EA58" w14:textId="5E6361AA" w:rsidR="00974A8C" w:rsidRDefault="00974A8C" w:rsidP="00222072">
      <w:pPr>
        <w:pStyle w:val="Titre1"/>
      </w:pPr>
      <w:bookmarkStart w:id="30" w:name="_Toc165451686"/>
      <w:r>
        <w:lastRenderedPageBreak/>
        <w:t>Auto-évaluations et conclusions</w:t>
      </w:r>
      <w:bookmarkEnd w:id="30"/>
    </w:p>
    <w:p w14:paraId="030EFA47" w14:textId="58CF1C5D" w:rsidR="00974A8C" w:rsidRDefault="00974A8C" w:rsidP="00222072">
      <w:pPr>
        <w:pStyle w:val="Titre2"/>
      </w:pPr>
      <w:bookmarkStart w:id="31" w:name="_Toc165451687"/>
      <w:r>
        <w:t xml:space="preserve">Auto-évaluation et conclusion de </w:t>
      </w:r>
      <w:bookmarkEnd w:id="31"/>
      <w:r w:rsidR="003870A3">
        <w:t>Nael</w:t>
      </w:r>
    </w:p>
    <w:p w14:paraId="350B72DF" w14:textId="4B4B1F2D" w:rsidR="002D6727" w:rsidRPr="00971157" w:rsidRDefault="002D6727" w:rsidP="002D6727">
      <w:pPr>
        <w:pStyle w:val="TxtGauche"/>
      </w:pPr>
    </w:p>
    <w:sectPr w:rsidR="002D6727" w:rsidRPr="00971157">
      <w:head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EB4AE6">
      <w:fldChar w:fldCharType="begin"/>
    </w:r>
    <w:r w:rsidR="00EB4AE6">
      <w:instrText xml:space="preserve"> NUMPAGES   \* MERGEFORMAT </w:instrText>
    </w:r>
    <w:r w:rsidR="00EB4AE6">
      <w:fldChar w:fldCharType="separate"/>
    </w:r>
    <w:r w:rsidR="006B115B">
      <w:t>2</w:t>
    </w:r>
    <w:r w:rsidR="00EB4AE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254DD" w14:textId="20274093" w:rsidR="006B115B" w:rsidRDefault="00EB4AE6" w:rsidP="002D6727">
    <w:pPr>
      <w:pStyle w:val="En-tte"/>
      <w:tabs>
        <w:tab w:val="clear" w:pos="4536"/>
        <w:tab w:val="left" w:pos="7938"/>
      </w:tabs>
    </w:pPr>
    <w:r>
      <w:fldChar w:fldCharType="begin"/>
    </w:r>
    <w:r>
      <w:instrText xml:space="preserve"> STYLEREF  "Titre 1"  \* MERGEFORMAT </w:instrText>
    </w:r>
    <w:r>
      <w:fldChar w:fldCharType="separate"/>
    </w:r>
    <w:r>
      <w:rPr>
        <w:noProof/>
      </w:rPr>
      <w:t>Hébergement</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7015A"/>
    <w:rsid w:val="00080616"/>
    <w:rsid w:val="00085F5B"/>
    <w:rsid w:val="000A0791"/>
    <w:rsid w:val="000A07FC"/>
    <w:rsid w:val="000B29C5"/>
    <w:rsid w:val="000B457F"/>
    <w:rsid w:val="000D123C"/>
    <w:rsid w:val="000D14A6"/>
    <w:rsid w:val="000E336A"/>
    <w:rsid w:val="000F27A2"/>
    <w:rsid w:val="000F30CD"/>
    <w:rsid w:val="00103F5C"/>
    <w:rsid w:val="00104F09"/>
    <w:rsid w:val="00126FA8"/>
    <w:rsid w:val="00132BEC"/>
    <w:rsid w:val="001442D7"/>
    <w:rsid w:val="001477EA"/>
    <w:rsid w:val="00155634"/>
    <w:rsid w:val="00162830"/>
    <w:rsid w:val="00167014"/>
    <w:rsid w:val="001800E9"/>
    <w:rsid w:val="001925FA"/>
    <w:rsid w:val="00194906"/>
    <w:rsid w:val="001A1C52"/>
    <w:rsid w:val="001A2EC9"/>
    <w:rsid w:val="001A53E2"/>
    <w:rsid w:val="001D498F"/>
    <w:rsid w:val="001F1C16"/>
    <w:rsid w:val="001F44FE"/>
    <w:rsid w:val="001F7C06"/>
    <w:rsid w:val="002012D0"/>
    <w:rsid w:val="00203FBF"/>
    <w:rsid w:val="00206F1C"/>
    <w:rsid w:val="00210BB1"/>
    <w:rsid w:val="00220E36"/>
    <w:rsid w:val="00222072"/>
    <w:rsid w:val="00225E17"/>
    <w:rsid w:val="00245628"/>
    <w:rsid w:val="002621B4"/>
    <w:rsid w:val="0026281D"/>
    <w:rsid w:val="00271ECD"/>
    <w:rsid w:val="002762D0"/>
    <w:rsid w:val="00277005"/>
    <w:rsid w:val="002826A7"/>
    <w:rsid w:val="002854C5"/>
    <w:rsid w:val="00290840"/>
    <w:rsid w:val="002952A9"/>
    <w:rsid w:val="002A3D4D"/>
    <w:rsid w:val="002A6F69"/>
    <w:rsid w:val="002B2E96"/>
    <w:rsid w:val="002B4072"/>
    <w:rsid w:val="002B4F55"/>
    <w:rsid w:val="002C7F43"/>
    <w:rsid w:val="002D492B"/>
    <w:rsid w:val="002D6727"/>
    <w:rsid w:val="002E52DC"/>
    <w:rsid w:val="003157BE"/>
    <w:rsid w:val="00316B78"/>
    <w:rsid w:val="0033341A"/>
    <w:rsid w:val="00350684"/>
    <w:rsid w:val="00375439"/>
    <w:rsid w:val="00377209"/>
    <w:rsid w:val="003869BF"/>
    <w:rsid w:val="003870A3"/>
    <w:rsid w:val="003B0CB4"/>
    <w:rsid w:val="003B4CC6"/>
    <w:rsid w:val="003B7B3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6795C"/>
    <w:rsid w:val="004855CC"/>
    <w:rsid w:val="004A7C9A"/>
    <w:rsid w:val="004B6EAE"/>
    <w:rsid w:val="004B6FBF"/>
    <w:rsid w:val="004C5893"/>
    <w:rsid w:val="004D5D51"/>
    <w:rsid w:val="004E0ADA"/>
    <w:rsid w:val="004E1FC7"/>
    <w:rsid w:val="004E2325"/>
    <w:rsid w:val="004E4F35"/>
    <w:rsid w:val="004F1A3C"/>
    <w:rsid w:val="004F4412"/>
    <w:rsid w:val="004F5263"/>
    <w:rsid w:val="004F6119"/>
    <w:rsid w:val="004F7188"/>
    <w:rsid w:val="00503217"/>
    <w:rsid w:val="005178E0"/>
    <w:rsid w:val="00521848"/>
    <w:rsid w:val="00524AA8"/>
    <w:rsid w:val="005376E9"/>
    <w:rsid w:val="00544A29"/>
    <w:rsid w:val="00555894"/>
    <w:rsid w:val="005609E5"/>
    <w:rsid w:val="00564031"/>
    <w:rsid w:val="00567DE5"/>
    <w:rsid w:val="00585BBF"/>
    <w:rsid w:val="005864D2"/>
    <w:rsid w:val="00590B74"/>
    <w:rsid w:val="00594119"/>
    <w:rsid w:val="00594E39"/>
    <w:rsid w:val="005B0918"/>
    <w:rsid w:val="005E56E2"/>
    <w:rsid w:val="005F3C9F"/>
    <w:rsid w:val="005F68A1"/>
    <w:rsid w:val="00601FB8"/>
    <w:rsid w:val="00604324"/>
    <w:rsid w:val="006117A3"/>
    <w:rsid w:val="0061367A"/>
    <w:rsid w:val="006138B5"/>
    <w:rsid w:val="00623EBD"/>
    <w:rsid w:val="006263BF"/>
    <w:rsid w:val="00632829"/>
    <w:rsid w:val="00635A2C"/>
    <w:rsid w:val="00646251"/>
    <w:rsid w:val="0066645E"/>
    <w:rsid w:val="00666950"/>
    <w:rsid w:val="00667C06"/>
    <w:rsid w:val="00670AA9"/>
    <w:rsid w:val="00675BD4"/>
    <w:rsid w:val="00684565"/>
    <w:rsid w:val="006A2ADB"/>
    <w:rsid w:val="006A3076"/>
    <w:rsid w:val="006B0E37"/>
    <w:rsid w:val="006B115B"/>
    <w:rsid w:val="006B24E4"/>
    <w:rsid w:val="006D35C9"/>
    <w:rsid w:val="006F06A2"/>
    <w:rsid w:val="006F32C0"/>
    <w:rsid w:val="007120C4"/>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B7CCC"/>
    <w:rsid w:val="007C2819"/>
    <w:rsid w:val="007C7A10"/>
    <w:rsid w:val="007D3AD6"/>
    <w:rsid w:val="007E6121"/>
    <w:rsid w:val="00816306"/>
    <w:rsid w:val="00850F80"/>
    <w:rsid w:val="00853E4A"/>
    <w:rsid w:val="008706CB"/>
    <w:rsid w:val="00872149"/>
    <w:rsid w:val="00891B12"/>
    <w:rsid w:val="00894A50"/>
    <w:rsid w:val="008A16FE"/>
    <w:rsid w:val="008B27E7"/>
    <w:rsid w:val="008C15C4"/>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84F29"/>
    <w:rsid w:val="009956D8"/>
    <w:rsid w:val="009A7F22"/>
    <w:rsid w:val="009B3A44"/>
    <w:rsid w:val="009B6BC7"/>
    <w:rsid w:val="009B6D0A"/>
    <w:rsid w:val="009D41F7"/>
    <w:rsid w:val="00A05D99"/>
    <w:rsid w:val="00A15A0F"/>
    <w:rsid w:val="00A17E7D"/>
    <w:rsid w:val="00A2717D"/>
    <w:rsid w:val="00A46BB2"/>
    <w:rsid w:val="00A52B38"/>
    <w:rsid w:val="00A574C0"/>
    <w:rsid w:val="00A74504"/>
    <w:rsid w:val="00A801D8"/>
    <w:rsid w:val="00A8245F"/>
    <w:rsid w:val="00AB3673"/>
    <w:rsid w:val="00AC1269"/>
    <w:rsid w:val="00AD39E3"/>
    <w:rsid w:val="00AF3A2F"/>
    <w:rsid w:val="00B30394"/>
    <w:rsid w:val="00B31826"/>
    <w:rsid w:val="00B424EC"/>
    <w:rsid w:val="00B607A3"/>
    <w:rsid w:val="00B65AFA"/>
    <w:rsid w:val="00B864D8"/>
    <w:rsid w:val="00B933BD"/>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2198"/>
    <w:rsid w:val="00C933EC"/>
    <w:rsid w:val="00C9353F"/>
    <w:rsid w:val="00CA15B4"/>
    <w:rsid w:val="00CA2189"/>
    <w:rsid w:val="00CA2C57"/>
    <w:rsid w:val="00CA3F62"/>
    <w:rsid w:val="00CB2B4D"/>
    <w:rsid w:val="00CD6E18"/>
    <w:rsid w:val="00CE5ABA"/>
    <w:rsid w:val="00CE5D8C"/>
    <w:rsid w:val="00CE7134"/>
    <w:rsid w:val="00CE7A46"/>
    <w:rsid w:val="00D12748"/>
    <w:rsid w:val="00D32565"/>
    <w:rsid w:val="00D471B6"/>
    <w:rsid w:val="00D51016"/>
    <w:rsid w:val="00D535B6"/>
    <w:rsid w:val="00D564B3"/>
    <w:rsid w:val="00D65A5C"/>
    <w:rsid w:val="00D72052"/>
    <w:rsid w:val="00D97FC2"/>
    <w:rsid w:val="00DA7E27"/>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06D7"/>
    <w:rsid w:val="00E63596"/>
    <w:rsid w:val="00E664D4"/>
    <w:rsid w:val="00E70067"/>
    <w:rsid w:val="00E720FE"/>
    <w:rsid w:val="00E7259F"/>
    <w:rsid w:val="00E747E5"/>
    <w:rsid w:val="00E750C2"/>
    <w:rsid w:val="00E82C2E"/>
    <w:rsid w:val="00E82D98"/>
    <w:rsid w:val="00E83929"/>
    <w:rsid w:val="00E87811"/>
    <w:rsid w:val="00E91BA5"/>
    <w:rsid w:val="00EB4AE6"/>
    <w:rsid w:val="00EB77F1"/>
    <w:rsid w:val="00EC27D4"/>
    <w:rsid w:val="00EC31F4"/>
    <w:rsid w:val="00EC63D8"/>
    <w:rsid w:val="00EE6BF5"/>
    <w:rsid w:val="00F05CC7"/>
    <w:rsid w:val="00F10B3F"/>
    <w:rsid w:val="00F3004F"/>
    <w:rsid w:val="00F370C6"/>
    <w:rsid w:val="00F47874"/>
    <w:rsid w:val="00F47D56"/>
    <w:rsid w:val="00F51681"/>
    <w:rsid w:val="00F53B39"/>
    <w:rsid w:val="00F54A9D"/>
    <w:rsid w:val="00F61D43"/>
    <w:rsid w:val="00F67466"/>
    <w:rsid w:val="00F72EE9"/>
    <w:rsid w:val="00F923FA"/>
    <w:rsid w:val="00FA1887"/>
    <w:rsid w:val="00FA645D"/>
    <w:rsid w:val="00FA6AE7"/>
    <w:rsid w:val="00FB0FDE"/>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yperlink" Target="https://hub.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AA32E7"/>
    <w:rsid w:val="00C94D55"/>
    <w:rsid w:val="00E6364C"/>
    <w:rsid w:val="00FE45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29</Pages>
  <Words>3748</Words>
  <Characters>20616</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24316</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507</cp:revision>
  <dcterms:created xsi:type="dcterms:W3CDTF">2024-03-21T20:31:00Z</dcterms:created>
  <dcterms:modified xsi:type="dcterms:W3CDTF">2024-05-03T14:37:00Z</dcterms:modified>
</cp:coreProperties>
</file>